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001" w:rsidRPr="00936503" w:rsidRDefault="00D01001" w:rsidP="00292240">
      <w:pPr>
        <w:rPr>
          <w:rFonts w:ascii="微軟正黑體" w:eastAsia="微軟正黑體" w:hAnsi="微軟正黑體" w:cstheme="minorHAnsi"/>
        </w:rPr>
      </w:pPr>
      <w:bookmarkStart w:id="0" w:name="_Toc227064252"/>
    </w:p>
    <w:sdt>
      <w:sdtPr>
        <w:rPr>
          <w:rFonts w:ascii="微軟正黑體" w:eastAsia="微軟正黑體" w:hAnsi="微軟正黑體" w:cstheme="minorHAnsi"/>
          <w:b w:val="0"/>
          <w:bCs/>
          <w:color w:val="808080"/>
          <w:sz w:val="20"/>
          <w:szCs w:val="3276"/>
          <w:lang w:eastAsia="en-AU"/>
        </w:rPr>
        <w:id w:val="94592970"/>
        <w:docPartObj>
          <w:docPartGallery w:val="Cover Pages"/>
          <w:docPartUnique/>
        </w:docPartObj>
      </w:sdtPr>
      <w:sdtEndPr>
        <w:rPr>
          <w:bCs w:val="0"/>
          <w:color w:val="auto"/>
          <w:sz w:val="22"/>
          <w:szCs w:val="22"/>
          <w:lang w:eastAsia="ja-JP"/>
        </w:rPr>
      </w:sdtEndPr>
      <w:sdtContent>
        <w:p w:rsidR="00C31B22" w:rsidRPr="00936503" w:rsidRDefault="00C31B22" w:rsidP="00503AF1">
          <w:pPr>
            <w:pStyle w:val="CoverTitle"/>
            <w:spacing w:before="960"/>
            <w:rPr>
              <w:rFonts w:ascii="微軟正黑體" w:eastAsia="微軟正黑體" w:hAnsi="微軟正黑體" w:cstheme="minorHAnsi"/>
            </w:rPr>
          </w:pPr>
        </w:p>
        <w:p w:rsidR="00F65D45" w:rsidRDefault="00502CEB" w:rsidP="00503AF1">
          <w:pPr>
            <w:pStyle w:val="CoverTitle"/>
            <w:spacing w:before="960"/>
            <w:ind w:left="0" w:right="23"/>
            <w:jc w:val="center"/>
            <w:rPr>
              <w:rFonts w:ascii="微軟正黑體" w:eastAsia="微軟正黑體" w:hAnsi="微軟正黑體" w:cstheme="minorHAnsi"/>
              <w:lang w:eastAsia="zh-TW"/>
            </w:rPr>
          </w:pPr>
          <w:r w:rsidRPr="00936503">
            <w:rPr>
              <w:rFonts w:ascii="微軟正黑體" w:eastAsia="微軟正黑體" w:hAnsi="微軟正黑體" w:cstheme="minorHAnsi"/>
              <w:lang w:eastAsia="zh-TW"/>
            </w:rPr>
            <w:t>QR Code</w:t>
          </w:r>
          <w:r w:rsidRPr="00936503">
            <w:rPr>
              <w:rFonts w:ascii="微軟正黑體" w:eastAsia="微軟正黑體" w:hAnsi="微軟正黑體" w:cstheme="minorHAnsi" w:hint="eastAsia"/>
              <w:lang w:eastAsia="zh-TW"/>
            </w:rPr>
            <w:t>行動支付系統專案</w:t>
          </w:r>
        </w:p>
        <w:p w:rsidR="00502CEB" w:rsidRPr="00936503" w:rsidRDefault="000841C1" w:rsidP="00503AF1">
          <w:pPr>
            <w:pStyle w:val="CoverTitle"/>
            <w:spacing w:before="960"/>
            <w:ind w:left="0" w:right="23"/>
            <w:jc w:val="center"/>
            <w:rPr>
              <w:rFonts w:ascii="微軟正黑體" w:eastAsia="微軟正黑體" w:hAnsi="微軟正黑體" w:cstheme="minorHAnsi"/>
              <w:lang w:eastAsia="zh-TW"/>
            </w:rPr>
          </w:pPr>
          <w:r w:rsidRPr="000841C1">
            <w:rPr>
              <w:rFonts w:ascii="微軟正黑體" w:eastAsia="微軟正黑體" w:hAnsi="微軟正黑體" w:cstheme="minorHAnsi" w:hint="eastAsia"/>
              <w:lang w:eastAsia="zh-TW"/>
            </w:rPr>
            <w:t>收單資料下檔給</w:t>
          </w:r>
          <w:r w:rsidRPr="000841C1">
            <w:rPr>
              <w:rFonts w:ascii="微軟正黑體" w:eastAsia="微軟正黑體" w:hAnsi="微軟正黑體" w:cstheme="minorHAnsi"/>
              <w:lang w:eastAsia="zh-TW"/>
            </w:rPr>
            <w:t>DW</w:t>
          </w:r>
        </w:p>
        <w:p w:rsidR="001F52AC" w:rsidRPr="00936503" w:rsidRDefault="00367BFF" w:rsidP="00503AF1">
          <w:pPr>
            <w:pStyle w:val="CoverTitle"/>
            <w:spacing w:before="960"/>
            <w:ind w:left="0" w:right="23"/>
            <w:jc w:val="center"/>
            <w:rPr>
              <w:rFonts w:ascii="微軟正黑體" w:eastAsia="微軟正黑體" w:hAnsi="微軟正黑體" w:cstheme="minorHAnsi"/>
              <w:lang w:eastAsia="zh-TW"/>
            </w:rPr>
          </w:pPr>
          <w:r>
            <w:rPr>
              <w:rFonts w:ascii="微軟正黑體" w:eastAsia="微軟正黑體" w:hAnsi="微軟正黑體" w:cstheme="minorHAnsi" w:hint="eastAsia"/>
              <w:lang w:eastAsia="zh-HK"/>
            </w:rPr>
            <w:t>系統測試</w:t>
          </w:r>
          <w:r w:rsidR="003422DE" w:rsidRPr="00936503">
            <w:rPr>
              <w:rFonts w:ascii="微軟正黑體" w:eastAsia="微軟正黑體" w:hAnsi="微軟正黑體" w:cstheme="minorHAnsi" w:hint="eastAsia"/>
              <w:lang w:eastAsia="zh-TW"/>
            </w:rPr>
            <w:t>報告</w:t>
          </w:r>
          <w:r w:rsidR="00D7233F" w:rsidRPr="00936503">
            <w:rPr>
              <w:rFonts w:ascii="微軟正黑體" w:eastAsia="微軟正黑體" w:hAnsi="微軟正黑體" w:cstheme="minorHAnsi" w:hint="eastAsia"/>
              <w:lang w:eastAsia="zh-TW"/>
            </w:rPr>
            <w:t>書</w:t>
          </w:r>
        </w:p>
        <w:p w:rsidR="00503AF1" w:rsidRPr="00936503" w:rsidRDefault="00503AF1" w:rsidP="00680A60">
          <w:pPr>
            <w:pStyle w:val="CoverBlockHeading1"/>
            <w:jc w:val="center"/>
            <w:rPr>
              <w:rFonts w:ascii="微軟正黑體" w:eastAsia="微軟正黑體" w:hAnsi="微軟正黑體" w:cstheme="minorHAnsi"/>
              <w:i w:val="0"/>
              <w:lang w:eastAsia="zh-TW"/>
            </w:rPr>
          </w:pPr>
        </w:p>
        <w:p w:rsidR="004F74B0" w:rsidRPr="00936503" w:rsidRDefault="004F74B0" w:rsidP="00680A60">
          <w:pPr>
            <w:pStyle w:val="CoverBlockHeading1"/>
            <w:jc w:val="center"/>
            <w:rPr>
              <w:rFonts w:ascii="微軟正黑體" w:eastAsia="微軟正黑體" w:hAnsi="微軟正黑體" w:cstheme="minorHAnsi"/>
              <w:i w:val="0"/>
            </w:rPr>
          </w:pPr>
          <w:r w:rsidRPr="00936503">
            <w:rPr>
              <w:rFonts w:ascii="微軟正黑體" w:eastAsia="微軟正黑體" w:hAnsi="微軟正黑體" w:cstheme="minorHAnsi"/>
              <w:i w:val="0"/>
              <w:lang w:eastAsia="zh-TW"/>
            </w:rPr>
            <w:t>此致</w:t>
          </w:r>
        </w:p>
        <w:p w:rsidR="00A000CD" w:rsidRPr="00936503" w:rsidRDefault="00BB35F8" w:rsidP="00680A60">
          <w:pPr>
            <w:pStyle w:val="CoverBlockTextBold"/>
            <w:jc w:val="center"/>
            <w:rPr>
              <w:rFonts w:ascii="微軟正黑體" w:eastAsia="微軟正黑體" w:hAnsi="微軟正黑體" w:cstheme="minorHAnsi"/>
              <w:lang w:eastAsia="zh-TW"/>
            </w:rPr>
          </w:pPr>
          <w:r w:rsidRPr="00936503">
            <w:rPr>
              <w:rFonts w:ascii="微軟正黑體" w:eastAsia="微軟正黑體" w:hAnsi="微軟正黑體" w:cstheme="minorHAnsi"/>
              <w:lang w:eastAsia="zh-TW"/>
            </w:rPr>
            <w:t>兆豐國際商業銀行</w:t>
          </w:r>
        </w:p>
        <w:p w:rsidR="007B1115" w:rsidRPr="00936503" w:rsidRDefault="004F74B0" w:rsidP="00680A60">
          <w:pPr>
            <w:pStyle w:val="CoverBlockTextBold"/>
            <w:jc w:val="center"/>
            <w:rPr>
              <w:rFonts w:ascii="微軟正黑體" w:eastAsia="微軟正黑體" w:hAnsi="微軟正黑體" w:cstheme="minorHAnsi"/>
              <w:lang w:eastAsia="zh-TW"/>
            </w:rPr>
          </w:pPr>
          <w:r w:rsidRPr="00936503">
            <w:rPr>
              <w:rFonts w:ascii="微軟正黑體" w:eastAsia="微軟正黑體" w:hAnsi="微軟正黑體" w:cstheme="minorHAnsi"/>
              <w:lang w:eastAsia="zh-TW"/>
            </w:rPr>
            <w:t>版本</w:t>
          </w:r>
          <w:r w:rsidR="00866874">
            <w:rPr>
              <w:rFonts w:ascii="微軟正黑體" w:eastAsia="微軟正黑體" w:hAnsi="微軟正黑體" w:cstheme="minorHAnsi" w:hint="eastAsia"/>
              <w:lang w:eastAsia="zh-TW"/>
            </w:rPr>
            <w:t>1.</w:t>
          </w:r>
          <w:r w:rsidR="00B205A6">
            <w:rPr>
              <w:rFonts w:ascii="微軟正黑體" w:eastAsia="微軟正黑體" w:hAnsi="微軟正黑體" w:cstheme="minorHAnsi" w:hint="eastAsia"/>
              <w:lang w:eastAsia="zh-TW"/>
            </w:rPr>
            <w:t>0</w:t>
          </w:r>
        </w:p>
        <w:p w:rsidR="00FE1871" w:rsidRPr="00936503" w:rsidRDefault="00502CEB" w:rsidP="00680A60">
          <w:pPr>
            <w:pStyle w:val="CoverBlockTextBold"/>
            <w:jc w:val="center"/>
            <w:rPr>
              <w:rFonts w:ascii="微軟正黑體" w:eastAsia="微軟正黑體" w:hAnsi="微軟正黑體" w:cstheme="minorHAnsi"/>
              <w:sz w:val="36"/>
              <w:lang w:eastAsia="zh-TW"/>
            </w:rPr>
          </w:pPr>
          <w:r w:rsidRPr="00936503">
            <w:rPr>
              <w:rFonts w:ascii="微軟正黑體" w:eastAsia="微軟正黑體" w:hAnsi="微軟正黑體" w:cstheme="minorHAnsi" w:hint="eastAsia"/>
              <w:sz w:val="36"/>
              <w:lang w:eastAsia="zh-TW"/>
            </w:rPr>
            <w:t>中華電信股份有限公司企業客戶分公司</w:t>
          </w:r>
        </w:p>
        <w:p w:rsidR="004F74B0" w:rsidRPr="00936503" w:rsidRDefault="004F74B0" w:rsidP="00292240">
          <w:pPr>
            <w:rPr>
              <w:rFonts w:ascii="微軟正黑體" w:eastAsia="微軟正黑體" w:hAnsi="微軟正黑體" w:cstheme="minorHAnsi"/>
            </w:rPr>
          </w:pPr>
          <w:r w:rsidRPr="00936503">
            <w:rPr>
              <w:rFonts w:ascii="微軟正黑體" w:eastAsia="微軟正黑體" w:hAnsi="微軟正黑體" w:cstheme="minorHAnsi"/>
            </w:rPr>
            <w:br w:type="page"/>
          </w:r>
        </w:p>
        <w:p w:rsidR="004F74B0" w:rsidRPr="00936503" w:rsidRDefault="004F74B0" w:rsidP="00292240">
          <w:pPr>
            <w:pStyle w:val="CoverHeading1"/>
            <w:rPr>
              <w:rFonts w:ascii="微軟正黑體" w:eastAsia="微軟正黑體" w:hAnsi="微軟正黑體" w:cstheme="minorHAnsi"/>
            </w:rPr>
          </w:pPr>
          <w:r w:rsidRPr="00936503">
            <w:rPr>
              <w:rFonts w:ascii="微軟正黑體" w:eastAsia="微軟正黑體" w:hAnsi="微軟正黑體" w:cstheme="minorHAnsi"/>
              <w:lang w:eastAsia="zh-TW"/>
            </w:rPr>
            <w:lastRenderedPageBreak/>
            <w:t>文件變更歷程紀錄</w:t>
          </w:r>
        </w:p>
        <w:p w:rsidR="004F74B0" w:rsidRPr="00936503" w:rsidRDefault="004F74B0" w:rsidP="00292240">
          <w:pPr>
            <w:pStyle w:val="CoverHeading2"/>
            <w:rPr>
              <w:rFonts w:ascii="微軟正黑體" w:eastAsia="微軟正黑體" w:hAnsi="微軟正黑體" w:cstheme="minorHAnsi"/>
              <w:szCs w:val="26"/>
            </w:rPr>
          </w:pPr>
          <w:r w:rsidRPr="00936503">
            <w:rPr>
              <w:rFonts w:ascii="微軟正黑體" w:eastAsia="微軟正黑體" w:hAnsi="微軟正黑體" w:cstheme="minorHAnsi"/>
              <w:szCs w:val="26"/>
              <w:lang w:eastAsia="zh-TW"/>
            </w:rPr>
            <w:t>變更歷程</w:t>
          </w:r>
        </w:p>
        <w:tbl>
          <w:tblPr>
            <w:tblStyle w:val="a9"/>
            <w:tblW w:w="0" w:type="auto"/>
            <w:tblLook w:val="0620" w:firstRow="1" w:lastRow="0" w:firstColumn="0" w:lastColumn="0" w:noHBand="1" w:noVBand="1"/>
          </w:tblPr>
          <w:tblGrid>
            <w:gridCol w:w="1209"/>
            <w:gridCol w:w="1168"/>
            <w:gridCol w:w="1446"/>
            <w:gridCol w:w="4847"/>
          </w:tblGrid>
          <w:tr w:rsidR="004F74B0" w:rsidRPr="00936503" w:rsidTr="009D0A1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1209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r w:rsidRPr="00936503">
                  <w:rPr>
                    <w:rFonts w:ascii="微軟正黑體" w:eastAsia="微軟正黑體" w:hAnsi="微軟正黑體" w:cstheme="minorHAnsi"/>
                  </w:rPr>
                  <w:t>Date</w:t>
                </w:r>
              </w:p>
            </w:tc>
            <w:tc>
              <w:tcPr>
                <w:tcW w:w="1168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r w:rsidRPr="00936503">
                  <w:rPr>
                    <w:rFonts w:ascii="微軟正黑體" w:eastAsia="微軟正黑體" w:hAnsi="微軟正黑體" w:cstheme="minorHAnsi"/>
                  </w:rPr>
                  <w:t>Author</w:t>
                </w:r>
              </w:p>
            </w:tc>
            <w:tc>
              <w:tcPr>
                <w:tcW w:w="1446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r w:rsidRPr="00936503">
                  <w:rPr>
                    <w:rFonts w:ascii="微軟正黑體" w:eastAsia="微軟正黑體" w:hAnsi="微軟正黑體" w:cstheme="minorHAnsi"/>
                  </w:rPr>
                  <w:t>Version</w:t>
                </w:r>
              </w:p>
            </w:tc>
            <w:tc>
              <w:tcPr>
                <w:tcW w:w="4847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proofErr w:type="spellStart"/>
                <w:r w:rsidRPr="00936503">
                  <w:rPr>
                    <w:rFonts w:ascii="微軟正黑體" w:eastAsia="微軟正黑體" w:hAnsi="微軟正黑體" w:cstheme="minorHAnsi"/>
                  </w:rPr>
                  <w:t>Changereference</w:t>
                </w:r>
                <w:proofErr w:type="spellEnd"/>
              </w:p>
            </w:tc>
          </w:tr>
          <w:tr w:rsidR="00502CEB" w:rsidRPr="00936503" w:rsidTr="009D0A18">
            <w:tc>
              <w:tcPr>
                <w:tcW w:w="1209" w:type="dxa"/>
              </w:tcPr>
              <w:p w:rsidR="00502CEB" w:rsidRPr="00936503" w:rsidRDefault="00F65D45" w:rsidP="00F56EAD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  <w:r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202</w:t>
                </w:r>
                <w:r w:rsidR="00FA1994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3</w:t>
                </w:r>
                <w:r w:rsidR="00502CEB" w:rsidRPr="00936503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/</w:t>
                </w:r>
                <w:r w:rsidR="001B0B67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6</w:t>
                </w:r>
                <w:r w:rsidR="00502CEB" w:rsidRPr="00936503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/</w:t>
                </w:r>
                <w:r w:rsidR="001B0B67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6</w:t>
                </w:r>
              </w:p>
            </w:tc>
            <w:tc>
              <w:tcPr>
                <w:tcW w:w="1168" w:type="dxa"/>
              </w:tcPr>
              <w:p w:rsidR="00502CEB" w:rsidRPr="00936503" w:rsidRDefault="00141E53" w:rsidP="00943847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  <w:r w:rsidRPr="00936503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中華電信</w:t>
                </w:r>
              </w:p>
            </w:tc>
            <w:tc>
              <w:tcPr>
                <w:tcW w:w="1446" w:type="dxa"/>
              </w:tcPr>
              <w:p w:rsidR="00502CEB" w:rsidRPr="00936503" w:rsidRDefault="00502CEB" w:rsidP="00943847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  <w:r w:rsidRPr="00936503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1.0</w:t>
                </w:r>
              </w:p>
            </w:tc>
            <w:tc>
              <w:tcPr>
                <w:tcW w:w="4847" w:type="dxa"/>
              </w:tcPr>
              <w:p w:rsidR="00502CEB" w:rsidRPr="00936503" w:rsidRDefault="00502CEB" w:rsidP="00943847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  <w:r w:rsidRPr="00936503">
                  <w:rPr>
                    <w:rFonts w:ascii="微軟正黑體" w:eastAsia="微軟正黑體" w:hAnsi="微軟正黑體" w:cstheme="minorHAnsi" w:hint="eastAsia"/>
                    <w:lang w:eastAsia="zh-TW"/>
                  </w:rPr>
                  <w:t>初版</w:t>
                </w:r>
              </w:p>
            </w:tc>
          </w:tr>
          <w:tr w:rsidR="009D0A18" w:rsidRPr="00936503" w:rsidTr="009D0A18">
            <w:tc>
              <w:tcPr>
                <w:tcW w:w="1209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168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446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4847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</w:tr>
          <w:tr w:rsidR="009D0A18" w:rsidRPr="00936503" w:rsidTr="009D0A18">
            <w:tc>
              <w:tcPr>
                <w:tcW w:w="1209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168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446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4847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</w:tr>
          <w:tr w:rsidR="009D0A18" w:rsidRPr="00936503" w:rsidTr="009D0A18">
            <w:tc>
              <w:tcPr>
                <w:tcW w:w="1209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168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446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4847" w:type="dxa"/>
              </w:tcPr>
              <w:p w:rsidR="009D0A18" w:rsidRPr="00936503" w:rsidRDefault="009D0A18" w:rsidP="009D0A18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</w:tr>
        </w:tbl>
        <w:p w:rsidR="00767B10" w:rsidRPr="00936503" w:rsidRDefault="00767B10" w:rsidP="00292240">
          <w:pPr>
            <w:pStyle w:val="CoverHeading2"/>
            <w:rPr>
              <w:rFonts w:ascii="微軟正黑體" w:eastAsia="微軟正黑體" w:hAnsi="微軟正黑體" w:cstheme="minorHAnsi"/>
              <w:szCs w:val="26"/>
              <w:lang w:eastAsia="zh-TW"/>
            </w:rPr>
          </w:pPr>
        </w:p>
        <w:p w:rsidR="004F74B0" w:rsidRPr="00936503" w:rsidRDefault="004F74B0" w:rsidP="00292240">
          <w:pPr>
            <w:pStyle w:val="CoverHeading2"/>
            <w:rPr>
              <w:rFonts w:ascii="微軟正黑體" w:eastAsia="微軟正黑體" w:hAnsi="微軟正黑體" w:cstheme="minorHAnsi"/>
              <w:szCs w:val="26"/>
            </w:rPr>
          </w:pPr>
          <w:r w:rsidRPr="00936503">
            <w:rPr>
              <w:rFonts w:ascii="微軟正黑體" w:eastAsia="微軟正黑體" w:hAnsi="微軟正黑體" w:cstheme="minorHAnsi"/>
              <w:szCs w:val="26"/>
              <w:lang w:eastAsia="zh-TW"/>
            </w:rPr>
            <w:t>審核者</w:t>
          </w:r>
        </w:p>
        <w:tbl>
          <w:tblPr>
            <w:tblStyle w:val="a9"/>
            <w:tblW w:w="0" w:type="auto"/>
            <w:tblLook w:val="0620" w:firstRow="1" w:lastRow="0" w:firstColumn="0" w:lastColumn="0" w:noHBand="1" w:noVBand="1"/>
          </w:tblPr>
          <w:tblGrid>
            <w:gridCol w:w="1445"/>
            <w:gridCol w:w="1799"/>
            <w:gridCol w:w="3920"/>
            <w:gridCol w:w="1506"/>
          </w:tblGrid>
          <w:tr w:rsidR="004F74B0" w:rsidRPr="00936503" w:rsidTr="0029224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1501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r w:rsidRPr="00936503">
                  <w:rPr>
                    <w:rFonts w:ascii="微軟正黑體" w:eastAsia="微軟正黑體" w:hAnsi="微軟正黑體" w:cstheme="minorHAnsi"/>
                  </w:rPr>
                  <w:t>Name</w:t>
                </w:r>
              </w:p>
            </w:tc>
            <w:tc>
              <w:tcPr>
                <w:tcW w:w="180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proofErr w:type="spellStart"/>
                <w:r w:rsidRPr="00936503">
                  <w:rPr>
                    <w:rFonts w:ascii="微軟正黑體" w:eastAsia="微軟正黑體" w:hAnsi="微軟正黑體" w:cstheme="minorHAnsi"/>
                  </w:rPr>
                  <w:t>Versionapproved</w:t>
                </w:r>
                <w:proofErr w:type="spellEnd"/>
              </w:p>
            </w:tc>
            <w:tc>
              <w:tcPr>
                <w:tcW w:w="414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r w:rsidRPr="00936503">
                  <w:rPr>
                    <w:rFonts w:ascii="微軟正黑體" w:eastAsia="微軟正黑體" w:hAnsi="微軟正黑體" w:cstheme="minorHAnsi"/>
                  </w:rPr>
                  <w:t>Position</w:t>
                </w:r>
              </w:p>
            </w:tc>
            <w:tc>
              <w:tcPr>
                <w:tcW w:w="1574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  <w:r w:rsidRPr="00936503">
                  <w:rPr>
                    <w:rFonts w:ascii="微軟正黑體" w:eastAsia="微軟正黑體" w:hAnsi="微軟正黑體" w:cstheme="minorHAnsi"/>
                  </w:rPr>
                  <w:t>Date</w:t>
                </w:r>
              </w:p>
            </w:tc>
          </w:tr>
          <w:tr w:rsidR="004F74B0" w:rsidRPr="00936503" w:rsidTr="00292240">
            <w:tc>
              <w:tcPr>
                <w:tcW w:w="1501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80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414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  <w:tc>
              <w:tcPr>
                <w:tcW w:w="1574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  <w:lang w:eastAsia="zh-TW"/>
                  </w:rPr>
                </w:pPr>
              </w:p>
            </w:tc>
          </w:tr>
          <w:tr w:rsidR="004F74B0" w:rsidRPr="00936503" w:rsidTr="00292240">
            <w:tc>
              <w:tcPr>
                <w:tcW w:w="1501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  <w:tc>
              <w:tcPr>
                <w:tcW w:w="180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  <w:tc>
              <w:tcPr>
                <w:tcW w:w="414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  <w:tc>
              <w:tcPr>
                <w:tcW w:w="1574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</w:tr>
          <w:tr w:rsidR="004F74B0" w:rsidRPr="00936503" w:rsidTr="00292240">
            <w:tc>
              <w:tcPr>
                <w:tcW w:w="1501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  <w:tc>
              <w:tcPr>
                <w:tcW w:w="180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  <w:tc>
              <w:tcPr>
                <w:tcW w:w="4140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  <w:tc>
              <w:tcPr>
                <w:tcW w:w="1574" w:type="dxa"/>
              </w:tcPr>
              <w:p w:rsidR="004F74B0" w:rsidRPr="00936503" w:rsidRDefault="004F74B0" w:rsidP="00292240">
                <w:pPr>
                  <w:rPr>
                    <w:rFonts w:ascii="微軟正黑體" w:eastAsia="微軟正黑體" w:hAnsi="微軟正黑體" w:cstheme="minorHAnsi"/>
                  </w:rPr>
                </w:pPr>
              </w:p>
            </w:tc>
          </w:tr>
        </w:tbl>
        <w:p w:rsidR="004F74B0" w:rsidRDefault="004F74B0" w:rsidP="00292240">
          <w:pPr>
            <w:rPr>
              <w:rFonts w:ascii="微軟正黑體" w:eastAsia="MS Mincho" w:hAnsi="微軟正黑體" w:cstheme="minorHAnsi"/>
            </w:rPr>
          </w:pPr>
        </w:p>
        <w:p w:rsidR="00580D2D" w:rsidRDefault="00580D2D" w:rsidP="00292240">
          <w:pPr>
            <w:rPr>
              <w:rFonts w:ascii="微軟正黑體" w:eastAsia="MS Mincho" w:hAnsi="微軟正黑體" w:cstheme="minorHAnsi"/>
            </w:rPr>
          </w:pPr>
        </w:p>
        <w:p w:rsidR="00580D2D" w:rsidRDefault="00580D2D" w:rsidP="00292240">
          <w:pPr>
            <w:rPr>
              <w:rFonts w:ascii="微軟正黑體" w:eastAsia="MS Mincho" w:hAnsi="微軟正黑體" w:cstheme="minorHAnsi"/>
            </w:rPr>
          </w:pPr>
        </w:p>
        <w:p w:rsidR="00580D2D" w:rsidRPr="00580D2D" w:rsidRDefault="00580D2D" w:rsidP="00292240">
          <w:pPr>
            <w:rPr>
              <w:rFonts w:ascii="微軟正黑體" w:eastAsia="MS Mincho" w:hAnsi="微軟正黑體" w:cstheme="minorHAnsi"/>
            </w:rPr>
          </w:pPr>
        </w:p>
        <w:p w:rsidR="004F74B0" w:rsidRPr="00936503" w:rsidRDefault="004F74B0" w:rsidP="00334DE8">
          <w:pPr>
            <w:pStyle w:val="CoverHeading1"/>
            <w:spacing w:after="0"/>
            <w:rPr>
              <w:rFonts w:ascii="微軟正黑體" w:eastAsia="微軟正黑體" w:hAnsi="微軟正黑體" w:cstheme="minorHAnsi"/>
              <w:sz w:val="28"/>
            </w:rPr>
          </w:pPr>
          <w:r w:rsidRPr="00936503">
            <w:rPr>
              <w:rFonts w:ascii="微軟正黑體" w:eastAsia="微軟正黑體" w:hAnsi="微軟正黑體" w:cstheme="minorHAnsi"/>
            </w:rPr>
            <w:br w:type="page"/>
          </w:r>
          <w:r w:rsidRPr="00936503">
            <w:rPr>
              <w:rFonts w:ascii="微軟正黑體" w:eastAsia="微軟正黑體" w:hAnsi="微軟正黑體" w:cstheme="minorHAnsi"/>
              <w:lang w:eastAsia="zh-TW"/>
            </w:rPr>
            <w:lastRenderedPageBreak/>
            <w:t>目錄</w:t>
          </w:r>
        </w:p>
        <w:p w:rsidR="00686BD1" w:rsidRDefault="00566248">
          <w:pPr>
            <w:pStyle w:val="1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lang w:eastAsia="zh-TW"/>
            </w:rPr>
          </w:pPr>
          <w:r w:rsidRPr="00936503">
            <w:rPr>
              <w:rFonts w:ascii="微軟正黑體" w:eastAsia="微軟正黑體" w:hAnsi="微軟正黑體" w:cstheme="minorHAnsi"/>
              <w:i/>
              <w:sz w:val="20"/>
              <w:szCs w:val="20"/>
            </w:rPr>
            <w:fldChar w:fldCharType="begin"/>
          </w:r>
          <w:r w:rsidR="004F74B0" w:rsidRPr="00936503">
            <w:rPr>
              <w:rFonts w:ascii="微軟正黑體" w:eastAsia="微軟正黑體" w:hAnsi="微軟正黑體" w:cstheme="minorHAnsi"/>
              <w:sz w:val="20"/>
              <w:szCs w:val="20"/>
            </w:rPr>
            <w:instrText xml:space="preserve"> TOC \o "1-3" \h \z \t "Heading 9,9,Heading Part,9" </w:instrText>
          </w:r>
          <w:r w:rsidRPr="00936503">
            <w:rPr>
              <w:rFonts w:ascii="微軟正黑體" w:eastAsia="微軟正黑體" w:hAnsi="微軟正黑體" w:cstheme="minorHAnsi"/>
              <w:i/>
              <w:sz w:val="20"/>
              <w:szCs w:val="20"/>
            </w:rPr>
            <w:fldChar w:fldCharType="separate"/>
          </w:r>
          <w:hyperlink w:anchor="_Toc136963611" w:history="1">
            <w:r w:rsidR="00686BD1" w:rsidRPr="00915855">
              <w:rPr>
                <w:rStyle w:val="af7"/>
                <w:rFonts w:eastAsia="微軟正黑體" w:cstheme="minorHAnsi"/>
                <w:noProof/>
                <w:lang w:eastAsia="zh-TW"/>
              </w:rPr>
              <w:t>1</w:t>
            </w:r>
            <w:r w:rsidR="00686BD1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lang w:eastAsia="zh-TW"/>
              </w:rPr>
              <w:tab/>
            </w:r>
            <w:r w:rsidR="00686BD1" w:rsidRPr="00915855">
              <w:rPr>
                <w:rStyle w:val="af7"/>
                <w:rFonts w:eastAsia="微軟正黑體" w:cstheme="minorHAnsi" w:hint="eastAsia"/>
                <w:noProof/>
                <w:lang w:eastAsia="zh-HK"/>
              </w:rPr>
              <w:t>概述</w:t>
            </w:r>
            <w:r w:rsidR="00686BD1">
              <w:rPr>
                <w:noProof/>
                <w:webHidden/>
              </w:rPr>
              <w:tab/>
            </w:r>
            <w:r w:rsidR="00686BD1">
              <w:rPr>
                <w:noProof/>
                <w:webHidden/>
              </w:rPr>
              <w:fldChar w:fldCharType="begin"/>
            </w:r>
            <w:r w:rsidR="00686BD1">
              <w:rPr>
                <w:noProof/>
                <w:webHidden/>
              </w:rPr>
              <w:instrText xml:space="preserve"> PAGEREF _Toc136963611 \h </w:instrText>
            </w:r>
            <w:r w:rsidR="00686BD1">
              <w:rPr>
                <w:noProof/>
                <w:webHidden/>
              </w:rPr>
            </w:r>
            <w:r w:rsidR="00686BD1">
              <w:rPr>
                <w:noProof/>
                <w:webHidden/>
              </w:rPr>
              <w:fldChar w:fldCharType="separate"/>
            </w:r>
            <w:r w:rsidR="00686BD1">
              <w:rPr>
                <w:noProof/>
                <w:webHidden/>
              </w:rPr>
              <w:t>1</w:t>
            </w:r>
            <w:r w:rsidR="00686BD1"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2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zh-TW"/>
            </w:rPr>
          </w:pPr>
          <w:hyperlink w:anchor="_Toc136963612" w:history="1">
            <w:r w:rsidRPr="00915855">
              <w:rPr>
                <w:rStyle w:val="af7"/>
                <w:rFonts w:ascii="微軟正黑體" w:eastAsia="微軟正黑體" w:hAnsi="微軟正黑體" w:cstheme="minorHAnsi"/>
                <w:noProof/>
                <w:lang w:eastAsia="zh-TW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zh-TW"/>
              </w:rPr>
              <w:tab/>
            </w:r>
            <w:r w:rsidRPr="00915855">
              <w:rPr>
                <w:rStyle w:val="af7"/>
                <w:rFonts w:ascii="微軟正黑體" w:eastAsia="微軟正黑體" w:hAnsi="微軟正黑體" w:cstheme="minorHAnsi" w:hint="eastAsia"/>
                <w:noProof/>
              </w:rPr>
              <w:t>目</w:t>
            </w:r>
            <w:r w:rsidRPr="00915855">
              <w:rPr>
                <w:rStyle w:val="af7"/>
                <w:rFonts w:ascii="微軟正黑體" w:eastAsia="微軟正黑體" w:hAnsi="微軟正黑體" w:cstheme="minorHAnsi" w:hint="eastAsia"/>
                <w:noProof/>
                <w:lang w:eastAsia="zh-HK"/>
              </w:rPr>
              <w:t>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2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zh-TW"/>
            </w:rPr>
          </w:pPr>
          <w:hyperlink w:anchor="_Toc136963613" w:history="1">
            <w:r w:rsidRPr="00915855">
              <w:rPr>
                <w:rStyle w:val="af7"/>
                <w:rFonts w:ascii="微軟正黑體" w:eastAsia="微軟正黑體" w:hAnsi="微軟正黑體"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zh-TW"/>
              </w:rPr>
              <w:tab/>
            </w:r>
            <w:r w:rsidRPr="00915855">
              <w:rPr>
                <w:rStyle w:val="af7"/>
                <w:rFonts w:ascii="微軟正黑體" w:eastAsia="微軟正黑體" w:hAnsi="微軟正黑體" w:cstheme="minorHAnsi" w:hint="eastAsia"/>
                <w:noProof/>
                <w:lang w:eastAsia="zh-TW"/>
              </w:rPr>
              <w:t>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1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lang w:eastAsia="zh-TW"/>
            </w:rPr>
          </w:pPr>
          <w:hyperlink w:anchor="_Toc136963614" w:history="1">
            <w:r w:rsidRPr="00915855">
              <w:rPr>
                <w:rStyle w:val="af7"/>
                <w:rFonts w:eastAsia="微軟正黑體" w:cstheme="minorHAnsi"/>
                <w:noProof/>
                <w:lang w:eastAsia="zh-TW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lang w:eastAsia="zh-TW"/>
              </w:rPr>
              <w:tab/>
            </w:r>
            <w:r w:rsidRPr="00915855">
              <w:rPr>
                <w:rStyle w:val="af7"/>
                <w:rFonts w:eastAsia="微軟正黑體" w:cstheme="minorHAnsi" w:hint="eastAsia"/>
                <w:noProof/>
                <w:lang w:eastAsia="zh-HK"/>
              </w:rPr>
              <w:t>系統測試執行項目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2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zh-TW"/>
            </w:rPr>
          </w:pPr>
          <w:hyperlink w:anchor="_Toc136963615" w:history="1">
            <w:r w:rsidRPr="00915855">
              <w:rPr>
                <w:rStyle w:val="af7"/>
                <w:rFonts w:ascii="微軟正黑體" w:eastAsia="微軟正黑體" w:hAnsi="微軟正黑體" w:cstheme="min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zh-TW"/>
              </w:rPr>
              <w:tab/>
            </w:r>
            <w:r w:rsidRPr="00915855">
              <w:rPr>
                <w:rStyle w:val="af7"/>
                <w:rFonts w:ascii="微軟正黑體" w:eastAsia="微軟正黑體" w:hAnsi="微軟正黑體" w:cstheme="minorHAnsi" w:hint="eastAsia"/>
                <w:noProof/>
                <w:lang w:eastAsia="zh-HK"/>
              </w:rPr>
              <w:t>測試項目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1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lang w:eastAsia="zh-TW"/>
            </w:rPr>
          </w:pPr>
          <w:hyperlink w:anchor="_Toc136963616" w:history="1">
            <w:r w:rsidRPr="00915855">
              <w:rPr>
                <w:rStyle w:val="af7"/>
                <w:rFonts w:eastAsia="微軟正黑體" w:cstheme="minorHAnsi"/>
                <w:noProof/>
                <w:lang w:eastAsia="zh-TW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lang w:eastAsia="zh-TW"/>
              </w:rPr>
              <w:tab/>
            </w:r>
            <w:r w:rsidRPr="00915855">
              <w:rPr>
                <w:rStyle w:val="af7"/>
                <w:rFonts w:eastAsia="微軟正黑體" w:cstheme="minorHAnsi" w:hint="eastAsia"/>
                <w:noProof/>
                <w:lang w:eastAsia="zh-HK"/>
              </w:rPr>
              <w:t>系統測試報告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2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zh-TW"/>
            </w:rPr>
          </w:pPr>
          <w:hyperlink w:anchor="_Toc136963617" w:history="1">
            <w:r w:rsidRPr="00915855">
              <w:rPr>
                <w:rStyle w:val="af7"/>
                <w:rFonts w:ascii="微軟正黑體" w:eastAsia="微軟正黑體" w:hAnsi="微軟正黑體" w:cstheme="minorHAnsi"/>
                <w:noProof/>
                <w:lang w:eastAsia="zh-TW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zh-TW"/>
              </w:rPr>
              <w:tab/>
            </w:r>
            <w:r w:rsidRPr="00915855">
              <w:rPr>
                <w:rStyle w:val="af7"/>
                <w:rFonts w:ascii="微軟正黑體" w:eastAsia="微軟正黑體" w:hAnsi="微軟正黑體" w:cstheme="minorHAnsi" w:hint="eastAsia"/>
                <w:noProof/>
                <w:lang w:eastAsia="zh-HK"/>
              </w:rPr>
              <w:t>測試結果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1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lang w:eastAsia="zh-TW"/>
            </w:rPr>
          </w:pPr>
          <w:hyperlink w:anchor="_Toc136963618" w:history="1">
            <w:r w:rsidRPr="00915855">
              <w:rPr>
                <w:rStyle w:val="af7"/>
                <w:rFonts w:eastAsia="微軟正黑體" w:cstheme="minorHAnsi"/>
                <w:noProof/>
                <w:lang w:eastAsia="zh-TW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lang w:eastAsia="zh-TW"/>
              </w:rPr>
              <w:tab/>
            </w:r>
            <w:r w:rsidRPr="00915855">
              <w:rPr>
                <w:rStyle w:val="af7"/>
                <w:rFonts w:eastAsia="微軟正黑體" w:cstheme="minorHAnsi" w:hint="eastAsia"/>
                <w:noProof/>
                <w:lang w:eastAsia="zh-HK"/>
              </w:rPr>
              <w:t>系統測試紀錄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2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zh-TW"/>
            </w:rPr>
          </w:pPr>
          <w:hyperlink w:anchor="_Toc136963619" w:history="1">
            <w:r w:rsidRPr="00915855">
              <w:rPr>
                <w:rStyle w:val="af7"/>
                <w:rFonts w:ascii="微軟正黑體" w:eastAsia="微軟正黑體" w:hAnsi="微軟正黑體" w:cstheme="minorHAnsi"/>
                <w:noProof/>
                <w:lang w:eastAsia="zh-TW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zh-TW"/>
              </w:rPr>
              <w:tab/>
            </w:r>
            <w:r w:rsidRPr="00915855">
              <w:rPr>
                <w:rStyle w:val="af7"/>
                <w:rFonts w:ascii="微軟正黑體" w:eastAsia="微軟正黑體" w:hAnsi="微軟正黑體" w:cstheme="minorHAnsi"/>
                <w:noProof/>
                <w:lang w:eastAsia="zh-TW"/>
              </w:rPr>
              <w:t>STS_DW_001</w:t>
            </w:r>
            <w:r w:rsidRPr="00915855">
              <w:rPr>
                <w:rStyle w:val="af7"/>
                <w:rFonts w:ascii="新細明體" w:eastAsia="新細明體" w:hAnsi="新細明體" w:cstheme="minorHAnsi" w:hint="eastAsia"/>
                <w:noProof/>
                <w:lang w:eastAsia="zh-TW"/>
              </w:rPr>
              <w:t>：</w:t>
            </w:r>
            <w:r w:rsidRPr="00915855">
              <w:rPr>
                <w:rStyle w:val="af7"/>
                <w:rFonts w:ascii="微軟正黑體" w:eastAsia="微軟正黑體" w:hAnsi="微軟正黑體" w:cstheme="minorHAnsi" w:hint="eastAsia"/>
                <w:noProof/>
                <w:lang w:eastAsia="zh-TW"/>
              </w:rPr>
              <w:t>收單資料檔案產製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BD1" w:rsidRDefault="00686BD1">
          <w:pPr>
            <w:pStyle w:val="24"/>
            <w:tabs>
              <w:tab w:val="left" w:pos="660"/>
              <w:tab w:val="right" w:leader="dot" w:pos="8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zh-TW"/>
            </w:rPr>
          </w:pPr>
          <w:hyperlink w:anchor="_Toc136963620" w:history="1">
            <w:r w:rsidRPr="00915855">
              <w:rPr>
                <w:rStyle w:val="af7"/>
                <w:rFonts w:ascii="微軟正黑體" w:eastAsia="微軟正黑體" w:hAnsi="微軟正黑體" w:cstheme="minorHAnsi"/>
                <w:noProof/>
                <w:lang w:eastAsia="zh-TW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zh-TW"/>
              </w:rPr>
              <w:tab/>
            </w:r>
            <w:r w:rsidRPr="00915855">
              <w:rPr>
                <w:rStyle w:val="af7"/>
                <w:rFonts w:ascii="微軟正黑體" w:eastAsia="微軟正黑體" w:hAnsi="微軟正黑體" w:cstheme="minorHAnsi"/>
                <w:noProof/>
                <w:lang w:eastAsia="zh-TW"/>
              </w:rPr>
              <w:t>STS_DW_002</w:t>
            </w:r>
            <w:r w:rsidRPr="00915855">
              <w:rPr>
                <w:rStyle w:val="af7"/>
                <w:rFonts w:ascii="新細明體" w:eastAsia="新細明體" w:hAnsi="新細明體" w:cstheme="minorHAnsi" w:hint="eastAsia"/>
                <w:noProof/>
                <w:lang w:eastAsia="zh-TW"/>
              </w:rPr>
              <w:t>：</w:t>
            </w:r>
            <w:r w:rsidRPr="00915855">
              <w:rPr>
                <w:rStyle w:val="af7"/>
                <w:rFonts w:ascii="微軟正黑體" w:eastAsia="微軟正黑體" w:hAnsi="微軟正黑體" w:cstheme="minorHAnsi" w:hint="eastAsia"/>
                <w:noProof/>
                <w:lang w:eastAsia="zh-TW"/>
              </w:rPr>
              <w:t>收單資料來源轉檔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_Toc136963620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9F5" w:rsidRDefault="00566248" w:rsidP="00B939DF">
          <w:pPr>
            <w:pStyle w:val="CoverHeading1"/>
            <w:spacing w:after="0"/>
            <w:rPr>
              <w:rFonts w:ascii="微軟正黑體" w:eastAsia="微軟正黑體" w:hAnsi="微軟正黑體" w:cstheme="minorHAnsi"/>
              <w:sz w:val="20"/>
              <w:szCs w:val="20"/>
            </w:rPr>
          </w:pPr>
          <w:r w:rsidRPr="00936503">
            <w:rPr>
              <w:rFonts w:ascii="微軟正黑體" w:eastAsia="微軟正黑體" w:hAnsi="微軟正黑體" w:cstheme="minorHAnsi"/>
              <w:sz w:val="20"/>
              <w:szCs w:val="20"/>
            </w:rPr>
            <w:fldChar w:fldCharType="end"/>
          </w:r>
        </w:p>
        <w:p w:rsidR="00060BB4" w:rsidRPr="00936503" w:rsidRDefault="00060BB4" w:rsidP="00060BB4">
          <w:pPr>
            <w:pStyle w:val="CoverHeading1"/>
            <w:spacing w:after="0"/>
            <w:rPr>
              <w:rFonts w:ascii="微軟正黑體" w:eastAsia="微軟正黑體" w:hAnsi="微軟正黑體" w:cstheme="minorHAnsi"/>
              <w:sz w:val="28"/>
            </w:rPr>
          </w:pPr>
          <w:r>
            <w:rPr>
              <w:rFonts w:ascii="微軟正黑體" w:eastAsia="微軟正黑體" w:hAnsi="微軟正黑體" w:cstheme="minorHAnsi" w:hint="eastAsia"/>
              <w:lang w:eastAsia="zh-HK"/>
            </w:rPr>
            <w:t>表</w:t>
          </w:r>
          <w:r w:rsidRPr="00936503">
            <w:rPr>
              <w:rFonts w:ascii="微軟正黑體" w:eastAsia="微軟正黑體" w:hAnsi="微軟正黑體" w:cstheme="minorHAnsi"/>
              <w:lang w:eastAsia="zh-TW"/>
            </w:rPr>
            <w:t>目錄</w:t>
          </w:r>
        </w:p>
        <w:p w:rsidR="0031240E" w:rsidRDefault="00060BB4">
          <w:pPr>
            <w:pStyle w:val="afb"/>
            <w:tabs>
              <w:tab w:val="right" w:leader="dot" w:pos="8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zh-TW"/>
            </w:rPr>
          </w:pPr>
          <w:r>
            <w:rPr>
              <w:rFonts w:ascii="微軟正黑體" w:eastAsia="微軟正黑體" w:hAnsi="微軟正黑體" w:cstheme="minorHAnsi"/>
              <w:b/>
              <w:bCs/>
              <w:color w:val="4F81BD" w:themeColor="accent1"/>
              <w:sz w:val="20"/>
              <w:szCs w:val="20"/>
            </w:rPr>
            <w:fldChar w:fldCharType="begin"/>
          </w:r>
          <w:r>
            <w:rPr>
              <w:rFonts w:ascii="微軟正黑體" w:eastAsia="微軟正黑體" w:hAnsi="微軟正黑體" w:cstheme="minorHAnsi"/>
              <w:b/>
              <w:bCs/>
              <w:color w:val="4F81BD" w:themeColor="accent1"/>
              <w:sz w:val="20"/>
              <w:szCs w:val="20"/>
            </w:rPr>
            <w:instrText xml:space="preserve"> TOC \h \z \c "表" </w:instrText>
          </w:r>
          <w:r>
            <w:rPr>
              <w:rFonts w:ascii="微軟正黑體" w:eastAsia="微軟正黑體" w:hAnsi="微軟正黑體" w:cstheme="minorHAnsi"/>
              <w:b/>
              <w:bCs/>
              <w:color w:val="4F81BD" w:themeColor="accent1"/>
              <w:sz w:val="20"/>
              <w:szCs w:val="20"/>
            </w:rPr>
            <w:fldChar w:fldCharType="separate"/>
          </w:r>
          <w:hyperlink w:anchor="_Toc133506954" w:history="1">
            <w:r w:rsidR="0031240E" w:rsidRPr="00AC7546">
              <w:rPr>
                <w:rStyle w:val="af7"/>
                <w:rFonts w:ascii="微軟正黑體" w:eastAsia="微軟正黑體" w:hAnsi="微軟正黑體" w:cstheme="minorHAnsi" w:hint="eastAsia"/>
                <w:bCs/>
                <w:noProof/>
                <w:lang w:eastAsia="zh-TW"/>
              </w:rPr>
              <w:t>表</w:t>
            </w:r>
            <w:r w:rsidR="0031240E" w:rsidRPr="00AC7546">
              <w:rPr>
                <w:rStyle w:val="af7"/>
                <w:rFonts w:ascii="微軟正黑體" w:eastAsia="微軟正黑體" w:hAnsi="微軟正黑體" w:cstheme="minorHAnsi"/>
                <w:bCs/>
                <w:noProof/>
                <w:lang w:eastAsia="zh-TW"/>
              </w:rPr>
              <w:t>3-1</w:t>
            </w:r>
            <w:r w:rsidR="0031240E" w:rsidRPr="00AC7546">
              <w:rPr>
                <w:rStyle w:val="af7"/>
                <w:rFonts w:ascii="微軟正黑體" w:eastAsia="微軟正黑體" w:hAnsi="微軟正黑體" w:cstheme="minorHAnsi" w:hint="eastAsia"/>
                <w:bCs/>
                <w:noProof/>
                <w:lang w:eastAsia="zh-TW"/>
              </w:rPr>
              <w:t>系統測試彙總結果</w:t>
            </w:r>
            <w:r w:rsidR="0031240E" w:rsidRPr="00AC7546">
              <w:rPr>
                <w:rStyle w:val="af7"/>
                <w:rFonts w:ascii="微軟正黑體" w:eastAsia="微軟正黑體" w:hAnsi="微軟正黑體" w:cstheme="minorHAnsi" w:hint="eastAsia"/>
                <w:bCs/>
                <w:noProof/>
                <w:lang w:eastAsia="zh-HK"/>
              </w:rPr>
              <w:t>表</w:t>
            </w:r>
            <w:r w:rsidR="0031240E">
              <w:rPr>
                <w:noProof/>
                <w:webHidden/>
              </w:rPr>
              <w:tab/>
            </w:r>
            <w:r w:rsidR="0031240E">
              <w:rPr>
                <w:noProof/>
                <w:webHidden/>
              </w:rPr>
              <w:fldChar w:fldCharType="begin"/>
            </w:r>
            <w:r w:rsidR="0031240E">
              <w:rPr>
                <w:noProof/>
                <w:webHidden/>
              </w:rPr>
              <w:instrText xml:space="preserve"> PAGEREF _Toc133506954 \h </w:instrText>
            </w:r>
            <w:r w:rsidR="0031240E">
              <w:rPr>
                <w:noProof/>
                <w:webHidden/>
              </w:rPr>
            </w:r>
            <w:r w:rsidR="0031240E">
              <w:rPr>
                <w:noProof/>
                <w:webHidden/>
              </w:rPr>
              <w:fldChar w:fldCharType="separate"/>
            </w:r>
            <w:r w:rsidR="0031240E">
              <w:rPr>
                <w:noProof/>
                <w:webHidden/>
              </w:rPr>
              <w:t>2</w:t>
            </w:r>
            <w:r w:rsidR="0031240E">
              <w:rPr>
                <w:noProof/>
                <w:webHidden/>
              </w:rPr>
              <w:fldChar w:fldCharType="end"/>
            </w:r>
          </w:hyperlink>
        </w:p>
        <w:p w:rsidR="00D01001" w:rsidRPr="00936503" w:rsidRDefault="00060BB4" w:rsidP="007935AB">
          <w:pPr>
            <w:rPr>
              <w:rFonts w:ascii="微軟正黑體" w:eastAsia="微軟正黑體" w:hAnsi="微軟正黑體"/>
            </w:rPr>
            <w:sectPr w:rsidR="00D01001" w:rsidRPr="00936503" w:rsidSect="003B0FB1">
              <w:footerReference w:type="default" r:id="rId11"/>
              <w:pgSz w:w="11907" w:h="16840" w:code="9"/>
              <w:pgMar w:top="1440" w:right="1440" w:bottom="1440" w:left="1797" w:header="709" w:footer="567" w:gutter="0"/>
              <w:cols w:space="708"/>
              <w:docGrid w:linePitch="360"/>
            </w:sectPr>
          </w:pPr>
          <w:r>
            <w:rPr>
              <w:rFonts w:ascii="微軟正黑體" w:eastAsia="微軟正黑體" w:hAnsi="微軟正黑體" w:cstheme="minorHAnsi"/>
              <w:b/>
              <w:bCs/>
              <w:color w:val="4F81BD" w:themeColor="accent1"/>
              <w:sz w:val="20"/>
              <w:szCs w:val="20"/>
            </w:rPr>
            <w:fldChar w:fldCharType="end"/>
          </w:r>
        </w:p>
      </w:sdtContent>
    </w:sdt>
    <w:p w:rsidR="007917B3" w:rsidRPr="00936503" w:rsidRDefault="006A17AA" w:rsidP="007917B3">
      <w:pPr>
        <w:pStyle w:val="Heading1Numbered"/>
        <w:rPr>
          <w:rFonts w:eastAsia="微軟正黑體" w:cstheme="minorHAnsi"/>
          <w:lang w:eastAsia="zh-TW"/>
        </w:rPr>
      </w:pPr>
      <w:bookmarkStart w:id="1" w:name="_Toc136963611"/>
      <w:bookmarkEnd w:id="0"/>
      <w:r>
        <w:rPr>
          <w:rFonts w:eastAsia="微軟正黑體" w:cstheme="minorHAnsi" w:hint="eastAsia"/>
          <w:lang w:eastAsia="zh-HK"/>
        </w:rPr>
        <w:lastRenderedPageBreak/>
        <w:t>概述</w:t>
      </w:r>
      <w:bookmarkEnd w:id="1"/>
    </w:p>
    <w:p w:rsidR="00502CEB" w:rsidRPr="00936503" w:rsidRDefault="006A17AA" w:rsidP="00502CEB">
      <w:pPr>
        <w:pStyle w:val="Heading2Numbered"/>
        <w:rPr>
          <w:rFonts w:ascii="微軟正黑體" w:eastAsia="微軟正黑體" w:hAnsi="微軟正黑體" w:cstheme="minorHAnsi"/>
          <w:lang w:eastAsia="zh-TW"/>
        </w:rPr>
      </w:pPr>
      <w:bookmarkStart w:id="2" w:name="_Toc395190106"/>
      <w:bookmarkStart w:id="3" w:name="_Toc395190926"/>
      <w:bookmarkStart w:id="4" w:name="_Toc395191095"/>
      <w:bookmarkStart w:id="5" w:name="_Toc511228692"/>
      <w:bookmarkStart w:id="6" w:name="_Toc136963612"/>
      <w:bookmarkEnd w:id="2"/>
      <w:bookmarkEnd w:id="3"/>
      <w:bookmarkEnd w:id="4"/>
      <w:r w:rsidRPr="00936503">
        <w:rPr>
          <w:rFonts w:ascii="微軟正黑體" w:eastAsia="微軟正黑體" w:hAnsi="微軟正黑體" w:cstheme="minorHAnsi"/>
        </w:rPr>
        <w:t>目</w:t>
      </w:r>
      <w:bookmarkEnd w:id="5"/>
      <w:r>
        <w:rPr>
          <w:rFonts w:ascii="微軟正黑體" w:eastAsia="微軟正黑體" w:hAnsi="微軟正黑體" w:cstheme="minorHAnsi" w:hint="eastAsia"/>
          <w:lang w:eastAsia="zh-HK"/>
        </w:rPr>
        <w:t>的</w:t>
      </w:r>
      <w:bookmarkEnd w:id="6"/>
    </w:p>
    <w:p w:rsidR="00502CEB" w:rsidRPr="00BD323C" w:rsidRDefault="006A17AA" w:rsidP="00502CEB">
      <w:pPr>
        <w:ind w:firstLine="480"/>
        <w:jc w:val="both"/>
        <w:rPr>
          <w:rFonts w:ascii="新細明體" w:eastAsia="新細明體" w:hAnsi="新細明體" w:cstheme="minorHAnsi"/>
          <w:bCs/>
          <w:sz w:val="24"/>
          <w:szCs w:val="24"/>
          <w:lang w:eastAsia="zh-TW"/>
        </w:rPr>
      </w:pPr>
      <w:r w:rsidRPr="006A17AA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本文件係說明「</w:t>
      </w:r>
      <w:r w:rsidR="000C4716" w:rsidRPr="000C4716">
        <w:rPr>
          <w:rFonts w:ascii="微軟正黑體" w:eastAsia="微軟正黑體" w:hAnsi="微軟正黑體" w:cstheme="minorHAnsi"/>
          <w:bCs/>
          <w:sz w:val="24"/>
          <w:szCs w:val="24"/>
          <w:lang w:eastAsia="zh-TW"/>
        </w:rPr>
        <w:t>QR Code</w:t>
      </w:r>
      <w:r w:rsidR="000C4716" w:rsidRPr="000C4716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行動支付</w:t>
      </w:r>
      <w:r w:rsidR="007E42D3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系統</w:t>
      </w:r>
      <w:r w:rsidR="001C2AD4" w:rsidRPr="001C2AD4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收單資料下檔給</w:t>
      </w:r>
      <w:r w:rsidR="001C2AD4" w:rsidRPr="001C2AD4">
        <w:rPr>
          <w:rFonts w:ascii="微軟正黑體" w:eastAsia="微軟正黑體" w:hAnsi="微軟正黑體" w:cstheme="minorHAnsi"/>
          <w:bCs/>
          <w:sz w:val="24"/>
          <w:szCs w:val="24"/>
          <w:lang w:eastAsia="zh-TW"/>
        </w:rPr>
        <w:t>DW</w:t>
      </w:r>
      <w:r w:rsidRPr="006A17AA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」委託服務案之系統測試報告書，目的在說明本系統執行系統測試的過程與結果。</w:t>
      </w:r>
    </w:p>
    <w:p w:rsidR="00502CEB" w:rsidRPr="00936503" w:rsidRDefault="00502CEB" w:rsidP="00502CEB">
      <w:pPr>
        <w:pStyle w:val="Heading2Numbered"/>
        <w:rPr>
          <w:rFonts w:ascii="微軟正黑體" w:eastAsia="微軟正黑體" w:hAnsi="微軟正黑體" w:cstheme="minorHAnsi"/>
        </w:rPr>
      </w:pPr>
      <w:bookmarkStart w:id="7" w:name="_Toc511228693"/>
      <w:bookmarkStart w:id="8" w:name="_Toc136963613"/>
      <w:r w:rsidRPr="00936503">
        <w:rPr>
          <w:rFonts w:ascii="微軟正黑體" w:eastAsia="微軟正黑體" w:hAnsi="微軟正黑體" w:cstheme="minorHAnsi" w:hint="eastAsia"/>
          <w:lang w:eastAsia="zh-TW"/>
        </w:rPr>
        <w:t>範圍</w:t>
      </w:r>
      <w:bookmarkEnd w:id="7"/>
      <w:bookmarkEnd w:id="8"/>
    </w:p>
    <w:p w:rsidR="00E417FA" w:rsidRPr="00F67835" w:rsidRDefault="00F67835" w:rsidP="00F67835">
      <w:pPr>
        <w:ind w:firstLine="480"/>
        <w:jc w:val="both"/>
        <w:rPr>
          <w:rFonts w:ascii="微軟正黑體" w:eastAsia="微軟正黑體" w:hAnsi="微軟正黑體" w:cstheme="minorHAnsi"/>
          <w:bCs/>
          <w:sz w:val="24"/>
          <w:szCs w:val="24"/>
          <w:lang w:eastAsia="zh-TW"/>
        </w:rPr>
      </w:pPr>
      <w:r w:rsidRPr="00F67835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本系統在系統測試</w:t>
      </w:r>
      <w:r>
        <w:rPr>
          <w:rFonts w:ascii="微軟正黑體" w:eastAsia="微軟正黑體" w:hAnsi="微軟正黑體" w:cstheme="minorHAnsi" w:hint="eastAsia"/>
          <w:bCs/>
          <w:sz w:val="24"/>
          <w:szCs w:val="24"/>
          <w:lang w:eastAsia="zh-HK"/>
        </w:rPr>
        <w:t>報告</w:t>
      </w:r>
      <w:r w:rsidRPr="00F67835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書中</w:t>
      </w:r>
      <w:r w:rsidR="000C4716">
        <w:rPr>
          <w:rFonts w:ascii="微軟正黑體" w:eastAsia="微軟正黑體" w:hAnsi="微軟正黑體" w:cstheme="minorHAnsi" w:hint="eastAsia"/>
          <w:bCs/>
          <w:sz w:val="24"/>
          <w:szCs w:val="24"/>
          <w:lang w:eastAsia="zh-HK"/>
        </w:rPr>
        <w:t>主要包含本案</w:t>
      </w:r>
      <w:r w:rsidR="00287FBF">
        <w:rPr>
          <w:rFonts w:ascii="新細明體" w:eastAsia="新細明體" w:hAnsi="新細明體" w:cstheme="minorHAnsi" w:hint="eastAsia"/>
          <w:bCs/>
          <w:sz w:val="24"/>
          <w:szCs w:val="24"/>
          <w:lang w:eastAsia="zh-HK"/>
        </w:rPr>
        <w:t>「</w:t>
      </w:r>
      <w:r w:rsidR="007E42D3" w:rsidRPr="007E42D3">
        <w:rPr>
          <w:rFonts w:ascii="微軟正黑體" w:eastAsia="微軟正黑體" w:hAnsi="微軟正黑體" w:cstheme="minorHAnsi" w:hint="eastAsia"/>
          <w:bCs/>
          <w:sz w:val="24"/>
          <w:szCs w:val="24"/>
          <w:lang w:eastAsia="zh-HK"/>
        </w:rPr>
        <w:t>功能需求分析確認單</w:t>
      </w:r>
      <w:r w:rsidR="00287FBF" w:rsidRPr="003F12EB">
        <w:rPr>
          <w:rFonts w:hint="eastAsia"/>
        </w:rPr>
        <w:t>」</w:t>
      </w:r>
      <w:r w:rsidR="00F65D45">
        <w:rPr>
          <w:rFonts w:ascii="微軟正黑體" w:eastAsia="微軟正黑體" w:hAnsi="微軟正黑體" w:cstheme="minorHAnsi" w:hint="eastAsia"/>
          <w:bCs/>
          <w:sz w:val="24"/>
          <w:szCs w:val="24"/>
          <w:lang w:eastAsia="zh-HK"/>
        </w:rPr>
        <w:t>中</w:t>
      </w:r>
      <w:r w:rsidRPr="00F67835">
        <w:rPr>
          <w:rFonts w:ascii="微軟正黑體" w:eastAsia="微軟正黑體" w:hAnsi="微軟正黑體" w:cstheme="minorHAnsi" w:hint="eastAsia"/>
          <w:bCs/>
          <w:sz w:val="24"/>
          <w:szCs w:val="24"/>
          <w:lang w:eastAsia="zh-HK"/>
        </w:rPr>
        <w:t>所有</w:t>
      </w:r>
      <w:r w:rsidR="00287FBF">
        <w:rPr>
          <w:rFonts w:ascii="微軟正黑體" w:eastAsia="微軟正黑體" w:hAnsi="微軟正黑體" w:cstheme="minorHAnsi" w:hint="eastAsia"/>
          <w:bCs/>
          <w:sz w:val="24"/>
          <w:szCs w:val="24"/>
          <w:lang w:eastAsia="zh-HK"/>
        </w:rPr>
        <w:t>功能</w:t>
      </w:r>
      <w:r w:rsidRPr="00F67835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的測試個案，其相關之系統測試個案執行結果與</w:t>
      </w:r>
      <w:proofErr w:type="gramStart"/>
      <w:r w:rsidRPr="00F67835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紀錄均屬本</w:t>
      </w:r>
      <w:proofErr w:type="gramEnd"/>
      <w:r w:rsidRPr="00F67835">
        <w:rPr>
          <w:rFonts w:ascii="微軟正黑體" w:eastAsia="微軟正黑體" w:hAnsi="微軟正黑體" w:cstheme="minorHAnsi" w:hint="eastAsia"/>
          <w:bCs/>
          <w:sz w:val="24"/>
          <w:szCs w:val="24"/>
          <w:lang w:eastAsia="zh-TW"/>
        </w:rPr>
        <w:t>報告之範圍</w:t>
      </w:r>
      <w:r w:rsidR="00287FBF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。</w:t>
      </w:r>
    </w:p>
    <w:p w:rsidR="000C4716" w:rsidRPr="000C4716" w:rsidRDefault="000C4716" w:rsidP="001106E7">
      <w:pPr>
        <w:pStyle w:val="Heading1Numbered"/>
        <w:numPr>
          <w:ilvl w:val="0"/>
          <w:numId w:val="18"/>
        </w:numPr>
        <w:spacing w:after="240"/>
        <w:rPr>
          <w:rFonts w:eastAsia="微軟正黑體" w:cstheme="minorHAnsi"/>
          <w:lang w:eastAsia="zh-TW"/>
        </w:rPr>
      </w:pPr>
      <w:bookmarkStart w:id="9" w:name="_Toc395190108"/>
      <w:bookmarkStart w:id="10" w:name="_Toc395190928"/>
      <w:bookmarkStart w:id="11" w:name="_Toc395191097"/>
      <w:bookmarkStart w:id="12" w:name="_Toc395190109"/>
      <w:bookmarkStart w:id="13" w:name="_Toc395190929"/>
      <w:bookmarkStart w:id="14" w:name="_Toc395191098"/>
      <w:bookmarkStart w:id="15" w:name="_Toc395190125"/>
      <w:bookmarkStart w:id="16" w:name="_Toc395190945"/>
      <w:bookmarkStart w:id="17" w:name="_Toc395191114"/>
      <w:bookmarkStart w:id="18" w:name="_Toc395190128"/>
      <w:bookmarkStart w:id="19" w:name="_Toc395190948"/>
      <w:bookmarkStart w:id="20" w:name="_Toc395191117"/>
      <w:bookmarkStart w:id="21" w:name="_Toc395190129"/>
      <w:bookmarkStart w:id="22" w:name="_Toc395190949"/>
      <w:bookmarkStart w:id="23" w:name="_Toc395191118"/>
      <w:bookmarkStart w:id="24" w:name="_Toc395190130"/>
      <w:bookmarkStart w:id="25" w:name="_Toc395190950"/>
      <w:bookmarkStart w:id="26" w:name="_Toc395191119"/>
      <w:bookmarkStart w:id="27" w:name="_Toc395190131"/>
      <w:bookmarkStart w:id="28" w:name="_Toc395190951"/>
      <w:bookmarkStart w:id="29" w:name="_Toc395191120"/>
      <w:bookmarkStart w:id="30" w:name="_Toc395190132"/>
      <w:bookmarkStart w:id="31" w:name="_Toc395190952"/>
      <w:bookmarkStart w:id="32" w:name="_Toc395191121"/>
      <w:bookmarkStart w:id="33" w:name="_Toc395190135"/>
      <w:bookmarkStart w:id="34" w:name="_Toc395190955"/>
      <w:bookmarkStart w:id="35" w:name="_Toc395191124"/>
      <w:bookmarkStart w:id="36" w:name="_Toc395190138"/>
      <w:bookmarkStart w:id="37" w:name="_Toc395190958"/>
      <w:bookmarkStart w:id="38" w:name="_Toc395191127"/>
      <w:bookmarkStart w:id="39" w:name="_Toc395190144"/>
      <w:bookmarkStart w:id="40" w:name="_Toc395190964"/>
      <w:bookmarkStart w:id="41" w:name="_Toc395191133"/>
      <w:bookmarkStart w:id="42" w:name="_Toc395190147"/>
      <w:bookmarkStart w:id="43" w:name="_Toc395190967"/>
      <w:bookmarkStart w:id="44" w:name="_Toc395191136"/>
      <w:bookmarkStart w:id="45" w:name="_Toc395190148"/>
      <w:bookmarkStart w:id="46" w:name="_Toc395190968"/>
      <w:bookmarkStart w:id="47" w:name="_Toc395191137"/>
      <w:bookmarkStart w:id="48" w:name="_Toc395190151"/>
      <w:bookmarkStart w:id="49" w:name="_Toc395190971"/>
      <w:bookmarkStart w:id="50" w:name="_Toc395191140"/>
      <w:bookmarkStart w:id="51" w:name="_Toc395190154"/>
      <w:bookmarkStart w:id="52" w:name="_Toc395190974"/>
      <w:bookmarkStart w:id="53" w:name="_Toc395191143"/>
      <w:bookmarkStart w:id="54" w:name="_Toc395190157"/>
      <w:bookmarkStart w:id="55" w:name="_Toc395190977"/>
      <w:bookmarkStart w:id="56" w:name="_Toc395191146"/>
      <w:bookmarkStart w:id="57" w:name="_Toc395190160"/>
      <w:bookmarkStart w:id="58" w:name="_Toc395190980"/>
      <w:bookmarkStart w:id="59" w:name="_Toc395191149"/>
      <w:bookmarkStart w:id="60" w:name="_Toc395190166"/>
      <w:bookmarkStart w:id="61" w:name="_Toc395190986"/>
      <w:bookmarkStart w:id="62" w:name="_Toc395191155"/>
      <w:bookmarkStart w:id="63" w:name="_Toc395190175"/>
      <w:bookmarkStart w:id="64" w:name="_Toc395190995"/>
      <w:bookmarkStart w:id="65" w:name="_Toc395191164"/>
      <w:bookmarkStart w:id="66" w:name="_Toc395190176"/>
      <w:bookmarkStart w:id="67" w:name="_Toc395190996"/>
      <w:bookmarkStart w:id="68" w:name="_Toc395191165"/>
      <w:bookmarkStart w:id="69" w:name="_Toc395190180"/>
      <w:bookmarkStart w:id="70" w:name="_Toc395191000"/>
      <w:bookmarkStart w:id="71" w:name="_Toc395191169"/>
      <w:bookmarkStart w:id="72" w:name="_Toc395190183"/>
      <w:bookmarkStart w:id="73" w:name="_Toc395191003"/>
      <w:bookmarkStart w:id="74" w:name="_Toc395191172"/>
      <w:bookmarkStart w:id="75" w:name="_Toc395190186"/>
      <w:bookmarkStart w:id="76" w:name="_Toc395191006"/>
      <w:bookmarkStart w:id="77" w:name="_Toc395191175"/>
      <w:bookmarkStart w:id="78" w:name="_Toc395190199"/>
      <w:bookmarkStart w:id="79" w:name="_Toc395191019"/>
      <w:bookmarkStart w:id="80" w:name="_Toc395191188"/>
      <w:bookmarkStart w:id="81" w:name="_Toc395190202"/>
      <w:bookmarkStart w:id="82" w:name="_Toc395191022"/>
      <w:bookmarkStart w:id="83" w:name="_Toc395191191"/>
      <w:bookmarkStart w:id="84" w:name="_Toc395190208"/>
      <w:bookmarkStart w:id="85" w:name="_Toc395191028"/>
      <w:bookmarkStart w:id="86" w:name="_Toc395191197"/>
      <w:bookmarkStart w:id="87" w:name="_Toc395190211"/>
      <w:bookmarkStart w:id="88" w:name="_Toc395191031"/>
      <w:bookmarkStart w:id="89" w:name="_Toc395191200"/>
      <w:bookmarkStart w:id="90" w:name="_Toc395190212"/>
      <w:bookmarkStart w:id="91" w:name="_Toc395191032"/>
      <w:bookmarkStart w:id="92" w:name="_Toc395191201"/>
      <w:bookmarkStart w:id="93" w:name="_Toc395190213"/>
      <w:bookmarkStart w:id="94" w:name="_Toc395191033"/>
      <w:bookmarkStart w:id="95" w:name="_Toc395191202"/>
      <w:bookmarkStart w:id="96" w:name="_Toc395190214"/>
      <w:bookmarkStart w:id="97" w:name="_Toc395191034"/>
      <w:bookmarkStart w:id="98" w:name="_Toc395191203"/>
      <w:bookmarkStart w:id="99" w:name="_Toc395190215"/>
      <w:bookmarkStart w:id="100" w:name="_Toc395191035"/>
      <w:bookmarkStart w:id="101" w:name="_Toc395191204"/>
      <w:bookmarkStart w:id="102" w:name="_Toc136963614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r w:rsidRPr="000C4716">
        <w:rPr>
          <w:rFonts w:eastAsia="微軟正黑體" w:cstheme="minorHAnsi" w:hint="eastAsia"/>
          <w:lang w:eastAsia="zh-HK"/>
        </w:rPr>
        <w:t>系統測試執行項目</w:t>
      </w:r>
      <w:bookmarkEnd w:id="102"/>
    </w:p>
    <w:p w:rsidR="00287FBF" w:rsidRPr="00287FBF" w:rsidRDefault="00287FBF" w:rsidP="001106E7">
      <w:pPr>
        <w:pStyle w:val="Heading2Numbered"/>
        <w:numPr>
          <w:ilvl w:val="1"/>
          <w:numId w:val="18"/>
        </w:numPr>
        <w:rPr>
          <w:rFonts w:ascii="微軟正黑體" w:eastAsia="微軟正黑體" w:hAnsi="微軟正黑體" w:cstheme="minorHAnsi"/>
        </w:rPr>
      </w:pPr>
      <w:bookmarkStart w:id="103" w:name="_Toc136963615"/>
      <w:r>
        <w:rPr>
          <w:rFonts w:ascii="微軟正黑體" w:eastAsia="微軟正黑體" w:hAnsi="微軟正黑體" w:cstheme="minorHAnsi" w:hint="eastAsia"/>
          <w:lang w:eastAsia="zh-HK"/>
        </w:rPr>
        <w:t>測試項目</w:t>
      </w:r>
      <w:bookmarkEnd w:id="103"/>
    </w:p>
    <w:p w:rsidR="00ED506E" w:rsidRPr="008F2D12" w:rsidRDefault="00ED506E" w:rsidP="00ED506E">
      <w:pPr>
        <w:keepNext/>
        <w:spacing w:afterLines="50" w:after="120"/>
        <w:jc w:val="center"/>
        <w:rPr>
          <w:rFonts w:ascii="微軟正黑體" w:eastAsia="MS Mincho" w:hAnsi="微軟正黑體"/>
        </w:rPr>
      </w:pPr>
      <w:r w:rsidRPr="008F2D12">
        <w:rPr>
          <w:rFonts w:ascii="微軟正黑體" w:eastAsia="微軟正黑體" w:hAnsi="微軟正黑體" w:hint="eastAsia"/>
        </w:rPr>
        <w:t>表</w:t>
      </w:r>
      <w:r w:rsidR="00447069" w:rsidRPr="008F2D12">
        <w:rPr>
          <w:rFonts w:ascii="微軟正黑體" w:eastAsia="微軟正黑體" w:hAnsi="微軟正黑體" w:hint="eastAsia"/>
          <w:lang w:eastAsia="zh-TW"/>
        </w:rPr>
        <w:t>2</w:t>
      </w:r>
      <w:r w:rsidRPr="008F2D12">
        <w:rPr>
          <w:rFonts w:ascii="微軟正黑體" w:eastAsia="微軟正黑體" w:hAnsi="微軟正黑體" w:hint="eastAsia"/>
        </w:rPr>
        <w:t>-</w:t>
      </w:r>
      <w:r w:rsidR="004C5B57">
        <w:rPr>
          <w:rFonts w:ascii="微軟正黑體" w:eastAsia="微軟正黑體" w:hAnsi="微軟正黑體" w:hint="eastAsia"/>
          <w:lang w:eastAsia="zh-TW"/>
        </w:rPr>
        <w:t>1</w:t>
      </w:r>
      <w:r w:rsidR="00A72DAA" w:rsidRPr="00A72DAA">
        <w:t xml:space="preserve"> </w:t>
      </w:r>
      <w:r w:rsidR="00EC18A5" w:rsidRPr="00EC18A5">
        <w:rPr>
          <w:rFonts w:ascii="微軟正黑體" w:eastAsia="微軟正黑體" w:hAnsi="微軟正黑體" w:hint="eastAsia"/>
          <w:lang w:eastAsia="zh-HK"/>
        </w:rPr>
        <w:t>收單資料下檔給</w:t>
      </w:r>
      <w:r w:rsidR="00EC18A5" w:rsidRPr="00EC18A5">
        <w:rPr>
          <w:rFonts w:ascii="微軟正黑體" w:eastAsia="微軟正黑體" w:hAnsi="微軟正黑體"/>
          <w:lang w:eastAsia="zh-HK"/>
        </w:rPr>
        <w:t>DW</w:t>
      </w:r>
      <w:r w:rsidRPr="008F2D12">
        <w:rPr>
          <w:rFonts w:ascii="微軟正黑體" w:eastAsia="微軟正黑體" w:hAnsi="微軟正黑體" w:hint="eastAsia"/>
          <w:lang w:eastAsia="zh-HK"/>
        </w:rPr>
        <w:t>測試項目清單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2"/>
        <w:gridCol w:w="3738"/>
        <w:gridCol w:w="4134"/>
      </w:tblGrid>
      <w:tr w:rsidR="001E4E5B" w:rsidRPr="004229E2" w:rsidTr="00A8086C">
        <w:trPr>
          <w:trHeight w:val="316"/>
          <w:tblHeader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:rsidR="001E4E5B" w:rsidRPr="004229E2" w:rsidRDefault="001E4E5B" w:rsidP="006C2FAF">
            <w:pPr>
              <w:snapToGrid w:val="0"/>
              <w:spacing w:after="0"/>
              <w:jc w:val="center"/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</w:pPr>
            <w:r w:rsidRPr="004229E2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20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4E5B" w:rsidRPr="004229E2" w:rsidRDefault="001E4E5B" w:rsidP="006C2FAF">
            <w:pPr>
              <w:snapToGrid w:val="0"/>
              <w:spacing w:after="0"/>
              <w:jc w:val="center"/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</w:pPr>
            <w:r w:rsidRPr="004229E2"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  <w:t>測試項目編號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4E5B" w:rsidRPr="004229E2" w:rsidRDefault="001E4E5B" w:rsidP="006C2FAF">
            <w:pPr>
              <w:snapToGrid w:val="0"/>
              <w:spacing w:after="0"/>
              <w:jc w:val="center"/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</w:pPr>
            <w:r w:rsidRPr="004229E2">
              <w:rPr>
                <w:rFonts w:ascii="微軟正黑體" w:eastAsia="微軟正黑體" w:hAnsi="微軟正黑體" w:hint="eastAsia"/>
                <w:color w:val="000000"/>
                <w:sz w:val="24"/>
                <w:szCs w:val="24"/>
              </w:rPr>
              <w:t>測試個案名稱</w:t>
            </w:r>
          </w:p>
        </w:tc>
      </w:tr>
      <w:tr w:rsidR="001E4E5B" w:rsidRPr="004229E2" w:rsidTr="00A8086C">
        <w:trPr>
          <w:trHeight w:val="357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E5B" w:rsidRPr="004229E2" w:rsidRDefault="001E4E5B" w:rsidP="001E4E5B">
            <w:pPr>
              <w:snapToGrid w:val="0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229E2">
              <w:rPr>
                <w:rFonts w:ascii="微軟正黑體" w:eastAsia="微軟正黑體" w:hAnsi="微軟正黑體"/>
                <w:sz w:val="24"/>
                <w:szCs w:val="24"/>
              </w:rPr>
              <w:t>1</w:t>
            </w:r>
          </w:p>
        </w:tc>
        <w:tc>
          <w:tcPr>
            <w:tcW w:w="20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E4E5B" w:rsidRPr="00EC18A5" w:rsidRDefault="00812CAA" w:rsidP="001E4E5B">
            <w:pPr>
              <w:rPr>
                <w:rFonts w:ascii="Microsoft YaHei UI" w:eastAsia="Microsoft YaHei UI" w:hAnsi="Microsoft YaHei UI"/>
              </w:rPr>
            </w:pPr>
            <w:r>
              <w:rPr>
                <w:rFonts w:ascii="Microsoft YaHei UI" w:eastAsia="Microsoft YaHei UI" w:hAnsi="Microsoft YaHei UI"/>
                <w:color w:val="000000"/>
                <w:sz w:val="24"/>
                <w:szCs w:val="24"/>
                <w:lang w:eastAsia="zh-TW"/>
              </w:rPr>
              <w:t>STS_DW</w:t>
            </w:r>
            <w:r w:rsidR="001E4E5B" w:rsidRPr="00EC18A5">
              <w:rPr>
                <w:rFonts w:ascii="Microsoft YaHei UI" w:eastAsia="Microsoft YaHei UI" w:hAnsi="Microsoft YaHei UI"/>
                <w:color w:val="000000"/>
                <w:sz w:val="24"/>
                <w:szCs w:val="24"/>
                <w:lang w:eastAsia="zh-TW"/>
              </w:rPr>
              <w:t>_001</w:t>
            </w:r>
          </w:p>
        </w:tc>
        <w:tc>
          <w:tcPr>
            <w:tcW w:w="2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E5B" w:rsidRPr="004229E2" w:rsidRDefault="00D816E5" w:rsidP="001E4E5B">
            <w:pPr>
              <w:snapToGrid w:val="0"/>
              <w:spacing w:after="0" w:line="240" w:lineRule="auto"/>
              <w:jc w:val="both"/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4"/>
                <w:szCs w:val="24"/>
                <w:lang w:eastAsia="zh-TW"/>
              </w:rPr>
              <w:t>收單資料檔案產製</w:t>
            </w:r>
          </w:p>
        </w:tc>
      </w:tr>
      <w:tr w:rsidR="001E4E5B" w:rsidRPr="004229E2" w:rsidTr="00A8086C">
        <w:trPr>
          <w:trHeight w:val="257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E5B" w:rsidRPr="004229E2" w:rsidRDefault="001E4E5B" w:rsidP="001E4E5B">
            <w:pPr>
              <w:snapToGrid w:val="0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229E2">
              <w:rPr>
                <w:rFonts w:ascii="微軟正黑體" w:eastAsia="微軟正黑體" w:hAnsi="微軟正黑體"/>
                <w:sz w:val="24"/>
                <w:szCs w:val="24"/>
              </w:rPr>
              <w:t>2</w:t>
            </w:r>
          </w:p>
        </w:tc>
        <w:tc>
          <w:tcPr>
            <w:tcW w:w="20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E4E5B" w:rsidRDefault="00812CAA" w:rsidP="001E4E5B">
            <w:r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STS_DW</w:t>
            </w:r>
            <w:r w:rsidR="001E4E5B" w:rsidRPr="00611FE2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_0</w:t>
            </w:r>
            <w:r w:rsidR="001E4E5B"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  <w:t>02</w:t>
            </w:r>
          </w:p>
        </w:tc>
        <w:tc>
          <w:tcPr>
            <w:tcW w:w="2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E5B" w:rsidRPr="008F799F" w:rsidRDefault="007C2CBD" w:rsidP="00DF2836">
            <w:pPr>
              <w:snapToGrid w:val="0"/>
              <w:spacing w:after="0" w:line="240" w:lineRule="auto"/>
              <w:jc w:val="both"/>
              <w:rPr>
                <w:rFonts w:ascii="微軟正黑體" w:eastAsia="微軟正黑體" w:hAnsi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4"/>
                <w:szCs w:val="24"/>
                <w:lang w:eastAsia="zh-TW"/>
              </w:rPr>
              <w:t>收單資料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  <w:sz w:val="24"/>
                <w:szCs w:val="24"/>
                <w:lang w:eastAsia="zh-TW"/>
              </w:rPr>
              <w:t>來源產檔</w:t>
            </w:r>
            <w:proofErr w:type="gramEnd"/>
          </w:p>
        </w:tc>
      </w:tr>
    </w:tbl>
    <w:p w:rsidR="000C4716" w:rsidRPr="000C4716" w:rsidRDefault="000C4716" w:rsidP="001106E7">
      <w:pPr>
        <w:pStyle w:val="Heading1Numbered"/>
        <w:numPr>
          <w:ilvl w:val="0"/>
          <w:numId w:val="18"/>
        </w:numPr>
        <w:spacing w:after="240"/>
        <w:rPr>
          <w:rFonts w:eastAsia="微軟正黑體" w:cstheme="minorHAnsi"/>
          <w:lang w:eastAsia="zh-TW"/>
        </w:rPr>
      </w:pPr>
      <w:bookmarkStart w:id="104" w:name="_Toc136963616"/>
      <w:r w:rsidRPr="000C4716">
        <w:rPr>
          <w:rFonts w:eastAsia="微軟正黑體" w:cstheme="minorHAnsi" w:hint="eastAsia"/>
          <w:lang w:eastAsia="zh-HK"/>
        </w:rPr>
        <w:t>系統</w:t>
      </w:r>
      <w:r>
        <w:rPr>
          <w:rFonts w:eastAsia="微軟正黑體" w:cstheme="minorHAnsi" w:hint="eastAsia"/>
          <w:lang w:eastAsia="zh-HK"/>
        </w:rPr>
        <w:t>測試報告</w:t>
      </w:r>
      <w:bookmarkEnd w:id="104"/>
    </w:p>
    <w:p w:rsidR="000C4716" w:rsidRPr="000C4716" w:rsidRDefault="000C4716" w:rsidP="001106E7">
      <w:pPr>
        <w:pStyle w:val="Heading2Numbered"/>
        <w:numPr>
          <w:ilvl w:val="1"/>
          <w:numId w:val="18"/>
        </w:numPr>
        <w:spacing w:after="240"/>
        <w:rPr>
          <w:rFonts w:ascii="微軟正黑體" w:eastAsia="微軟正黑體" w:hAnsi="微軟正黑體" w:cstheme="minorHAnsi"/>
          <w:lang w:eastAsia="zh-TW"/>
        </w:rPr>
      </w:pPr>
      <w:bookmarkStart w:id="105" w:name="_Toc136963617"/>
      <w:r>
        <w:rPr>
          <w:rFonts w:ascii="微軟正黑體" w:eastAsia="微軟正黑體" w:hAnsi="微軟正黑體" w:cstheme="minorHAnsi" w:hint="eastAsia"/>
          <w:lang w:eastAsia="zh-HK"/>
        </w:rPr>
        <w:t>測試結果</w:t>
      </w:r>
      <w:bookmarkEnd w:id="105"/>
    </w:p>
    <w:p w:rsidR="009151A7" w:rsidRDefault="009151A7" w:rsidP="009151A7">
      <w:pPr>
        <w:spacing w:after="240"/>
        <w:ind w:firstLine="560"/>
        <w:rPr>
          <w:rFonts w:ascii="微軟正黑體" w:eastAsia="MS Mincho" w:hAnsi="微軟正黑體"/>
          <w:sz w:val="24"/>
          <w:szCs w:val="24"/>
        </w:rPr>
      </w:pPr>
      <w:r w:rsidRPr="009151A7">
        <w:rPr>
          <w:rFonts w:ascii="微軟正黑體" w:eastAsia="微軟正黑體" w:hAnsi="微軟正黑體" w:hint="eastAsia"/>
          <w:color w:val="000000"/>
          <w:sz w:val="24"/>
          <w:szCs w:val="24"/>
        </w:rPr>
        <w:t>本系統經系統測試，</w:t>
      </w:r>
      <w:r w:rsidRPr="009151A7">
        <w:rPr>
          <w:rFonts w:ascii="微軟正黑體" w:eastAsia="微軟正黑體" w:hAnsi="微軟正黑體" w:hint="eastAsia"/>
          <w:sz w:val="24"/>
          <w:szCs w:val="24"/>
        </w:rPr>
        <w:t>測試結果為『通過』，測試結果彙整內容請參考下表3-1系統測試彙總結果表，詳細測試個案執行紀錄參考本文之中</w:t>
      </w:r>
      <w:r w:rsidR="00E95ACA">
        <w:rPr>
          <w:rFonts w:ascii="微軟正黑體" w:eastAsia="微軟正黑體" w:hAnsi="微軟正黑體" w:hint="eastAsia"/>
          <w:sz w:val="24"/>
          <w:szCs w:val="24"/>
          <w:lang w:eastAsia="zh-TW"/>
        </w:rPr>
        <w:t>4</w:t>
      </w:r>
      <w:r w:rsidRPr="009151A7">
        <w:rPr>
          <w:rFonts w:ascii="微軟正黑體" w:eastAsia="微軟正黑體" w:hAnsi="微軟正黑體" w:hint="eastAsia"/>
          <w:sz w:val="24"/>
          <w:szCs w:val="24"/>
        </w:rPr>
        <w:t>系統測試紀錄。</w:t>
      </w:r>
    </w:p>
    <w:p w:rsidR="00A8086C" w:rsidRPr="00A8086C" w:rsidRDefault="00A8086C" w:rsidP="009151A7">
      <w:pPr>
        <w:spacing w:after="240"/>
        <w:ind w:firstLine="560"/>
        <w:rPr>
          <w:rFonts w:ascii="微軟正黑體" w:eastAsia="MS Mincho" w:hAnsi="微軟正黑體"/>
          <w:sz w:val="24"/>
          <w:szCs w:val="24"/>
        </w:rPr>
      </w:pPr>
    </w:p>
    <w:p w:rsidR="00060BB4" w:rsidRPr="008F2D12" w:rsidRDefault="00060BB4" w:rsidP="00060BB4">
      <w:pPr>
        <w:ind w:firstLine="480"/>
        <w:jc w:val="center"/>
        <w:rPr>
          <w:rFonts w:ascii="微軟正黑體" w:eastAsia="微軟正黑體" w:hAnsi="微軟正黑體" w:cstheme="minorHAnsi"/>
          <w:bCs/>
          <w:lang w:eastAsia="zh-TW"/>
        </w:rPr>
      </w:pPr>
      <w:bookmarkStart w:id="106" w:name="_Toc133506954"/>
      <w:r w:rsidRPr="008F2D12">
        <w:rPr>
          <w:rFonts w:ascii="微軟正黑體" w:eastAsia="微軟正黑體" w:hAnsi="微軟正黑體" w:cstheme="minorHAnsi" w:hint="eastAsia"/>
          <w:bCs/>
          <w:lang w:eastAsia="zh-TW"/>
        </w:rPr>
        <w:t>表</w:t>
      </w:r>
      <w:r>
        <w:rPr>
          <w:rFonts w:ascii="微軟正黑體" w:eastAsia="微軟正黑體" w:hAnsi="微軟正黑體" w:cstheme="minorHAnsi" w:hint="eastAsia"/>
          <w:bCs/>
          <w:lang w:eastAsia="zh-TW"/>
        </w:rPr>
        <w:t>3</w:t>
      </w:r>
      <w:r w:rsidRPr="008F2D12">
        <w:rPr>
          <w:rFonts w:ascii="微軟正黑體" w:eastAsia="微軟正黑體" w:hAnsi="微軟正黑體" w:cstheme="minorHAnsi" w:hint="eastAsia"/>
          <w:bCs/>
          <w:lang w:eastAsia="zh-TW"/>
        </w:rPr>
        <w:t>-</w:t>
      </w:r>
      <w:r w:rsidRPr="008F2D12">
        <w:rPr>
          <w:rFonts w:ascii="微軟正黑體" w:eastAsia="微軟正黑體" w:hAnsi="微軟正黑體" w:cstheme="minorHAnsi"/>
          <w:bCs/>
          <w:lang w:eastAsia="zh-TW"/>
        </w:rPr>
        <w:fldChar w:fldCharType="begin"/>
      </w:r>
      <w:r w:rsidRPr="008F2D12">
        <w:rPr>
          <w:rFonts w:ascii="微軟正黑體" w:eastAsia="微軟正黑體" w:hAnsi="微軟正黑體" w:cstheme="minorHAnsi"/>
          <w:bCs/>
          <w:lang w:eastAsia="zh-TW"/>
        </w:rPr>
        <w:instrText xml:space="preserve"> SEQ 表 \* ARABIC \s 2 </w:instrText>
      </w:r>
      <w:r w:rsidRPr="008F2D12">
        <w:rPr>
          <w:rFonts w:ascii="微軟正黑體" w:eastAsia="微軟正黑體" w:hAnsi="微軟正黑體" w:cstheme="minorHAnsi"/>
          <w:bCs/>
          <w:lang w:eastAsia="zh-TW"/>
        </w:rPr>
        <w:fldChar w:fldCharType="separate"/>
      </w:r>
      <w:r w:rsidRPr="008F2D12">
        <w:rPr>
          <w:rFonts w:ascii="微軟正黑體" w:eastAsia="微軟正黑體" w:hAnsi="微軟正黑體" w:cstheme="minorHAnsi"/>
          <w:bCs/>
          <w:noProof/>
          <w:lang w:eastAsia="zh-TW"/>
        </w:rPr>
        <w:t>1</w:t>
      </w:r>
      <w:r w:rsidRPr="008F2D12">
        <w:rPr>
          <w:rFonts w:ascii="微軟正黑體" w:eastAsia="微軟正黑體" w:hAnsi="微軟正黑體" w:cstheme="minorHAnsi"/>
          <w:bCs/>
          <w:lang w:eastAsia="zh-TW"/>
        </w:rPr>
        <w:fldChar w:fldCharType="end"/>
      </w:r>
      <w:r w:rsidRPr="00060BB4">
        <w:rPr>
          <w:rFonts w:ascii="微軟正黑體" w:eastAsia="微軟正黑體" w:hAnsi="微軟正黑體" w:cstheme="minorHAnsi" w:hint="eastAsia"/>
          <w:bCs/>
          <w:lang w:eastAsia="zh-TW"/>
        </w:rPr>
        <w:t>系統測試彙總結果</w:t>
      </w:r>
      <w:r w:rsidR="00E95ACA">
        <w:rPr>
          <w:rFonts w:ascii="微軟正黑體" w:eastAsia="微軟正黑體" w:hAnsi="微軟正黑體" w:cstheme="minorHAnsi" w:hint="eastAsia"/>
          <w:bCs/>
          <w:lang w:eastAsia="zh-HK"/>
        </w:rPr>
        <w:t>表</w:t>
      </w:r>
      <w:bookmarkEnd w:id="106"/>
    </w:p>
    <w:tbl>
      <w:tblPr>
        <w:tblW w:w="91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5"/>
        <w:gridCol w:w="1317"/>
        <w:gridCol w:w="1825"/>
        <w:gridCol w:w="3257"/>
        <w:gridCol w:w="1618"/>
      </w:tblGrid>
      <w:tr w:rsidR="009151A7" w:rsidRPr="009151A7" w:rsidTr="00CE249F">
        <w:trPr>
          <w:tblHeader/>
          <w:jc w:val="center"/>
        </w:trPr>
        <w:tc>
          <w:tcPr>
            <w:tcW w:w="75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151A7" w:rsidRPr="009151A7" w:rsidRDefault="009151A7" w:rsidP="00DF2848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b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hint="eastAsia"/>
                <w:b/>
                <w:sz w:val="24"/>
                <w:szCs w:val="24"/>
              </w:rPr>
              <w:lastRenderedPageBreak/>
              <w:t>功能測試個案執行狀況</w:t>
            </w:r>
          </w:p>
        </w:tc>
        <w:tc>
          <w:tcPr>
            <w:tcW w:w="16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151A7" w:rsidRPr="009151A7" w:rsidRDefault="009151A7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hint="eastAsia"/>
                <w:sz w:val="24"/>
                <w:szCs w:val="24"/>
              </w:rPr>
              <w:t>本系統最終之系統測試軟體版本</w:t>
            </w:r>
          </w:p>
        </w:tc>
      </w:tr>
      <w:tr w:rsidR="009151A7" w:rsidRPr="009151A7" w:rsidTr="00CE249F">
        <w:trPr>
          <w:jc w:val="center"/>
        </w:trPr>
        <w:tc>
          <w:tcPr>
            <w:tcW w:w="117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151A7" w:rsidRPr="009151A7" w:rsidRDefault="009151A7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ahoma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cs="Tahoma" w:hint="eastAsia"/>
                <w:sz w:val="24"/>
                <w:szCs w:val="24"/>
              </w:rPr>
              <w:t>類別</w:t>
            </w:r>
          </w:p>
        </w:tc>
        <w:tc>
          <w:tcPr>
            <w:tcW w:w="3142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151A7" w:rsidRPr="009151A7" w:rsidRDefault="009151A7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ahoma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cs="Tahoma" w:hint="eastAsia"/>
                <w:sz w:val="24"/>
                <w:szCs w:val="24"/>
              </w:rPr>
              <w:t>測試個案數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151A7" w:rsidRPr="009151A7" w:rsidRDefault="009151A7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cs="Tahoma" w:hint="eastAsia"/>
                <w:sz w:val="24"/>
                <w:szCs w:val="24"/>
              </w:rPr>
              <w:t>應測數</w:t>
            </w:r>
          </w:p>
        </w:tc>
        <w:tc>
          <w:tcPr>
            <w:tcW w:w="16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1A7" w:rsidRPr="009151A7" w:rsidRDefault="009151A7" w:rsidP="00CE0D10">
            <w:pPr>
              <w:snapToGrid w:val="0"/>
              <w:spacing w:after="0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9151A7" w:rsidRPr="009151A7" w:rsidTr="00CE249F">
        <w:trPr>
          <w:jc w:val="center"/>
        </w:trPr>
        <w:tc>
          <w:tcPr>
            <w:tcW w:w="1175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51A7" w:rsidRPr="009151A7" w:rsidRDefault="009151A7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hint="eastAsia"/>
                <w:sz w:val="24"/>
                <w:szCs w:val="24"/>
              </w:rPr>
              <w:t>功能</w:t>
            </w:r>
          </w:p>
          <w:p w:rsidR="009151A7" w:rsidRPr="009151A7" w:rsidRDefault="009151A7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hint="eastAsia"/>
                <w:sz w:val="24"/>
                <w:szCs w:val="24"/>
              </w:rPr>
              <w:t>測試</w:t>
            </w:r>
          </w:p>
        </w:tc>
        <w:tc>
          <w:tcPr>
            <w:tcW w:w="3142" w:type="dxa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51A7" w:rsidRPr="009151A7" w:rsidRDefault="00CC26B3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51A7" w:rsidRPr="009151A7" w:rsidRDefault="00CC26B3" w:rsidP="00CE0D10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1A7" w:rsidRPr="009151A7" w:rsidRDefault="00630FD2" w:rsidP="00D7339B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V</w:t>
            </w:r>
            <w:r w:rsidR="00D7339B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1.0</w:t>
            </w:r>
          </w:p>
        </w:tc>
      </w:tr>
      <w:tr w:rsidR="009151A7" w:rsidRPr="009151A7" w:rsidTr="00CE249F">
        <w:trPr>
          <w:jc w:val="center"/>
        </w:trPr>
        <w:tc>
          <w:tcPr>
            <w:tcW w:w="24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151A7" w:rsidRPr="009151A7" w:rsidRDefault="009151A7" w:rsidP="00CE0D10">
            <w:pPr>
              <w:snapToGrid w:val="0"/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hint="eastAsia"/>
                <w:sz w:val="24"/>
                <w:szCs w:val="24"/>
              </w:rPr>
              <w:t>本</w:t>
            </w:r>
            <w:r w:rsidRPr="009151A7">
              <w:rPr>
                <w:rFonts w:ascii="微軟正黑體" w:eastAsia="微軟正黑體" w:hAnsi="微軟正黑體" w:hint="eastAsia"/>
                <w:sz w:val="24"/>
                <w:szCs w:val="24"/>
                <w:shd w:val="clear" w:color="auto" w:fill="D9D9D9"/>
              </w:rPr>
              <w:t>階段測試總結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1A7" w:rsidRPr="009151A7" w:rsidRDefault="009151A7" w:rsidP="00CE0D10">
            <w:pPr>
              <w:snapToGrid w:val="0"/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151A7">
              <w:rPr>
                <w:rFonts w:ascii="微軟正黑體" w:eastAsia="微軟正黑體" w:hAnsi="微軟正黑體" w:hint="eastAsia"/>
                <w:sz w:val="24"/>
                <w:szCs w:val="24"/>
              </w:rPr>
              <w:t>測試結果：通過</w:t>
            </w:r>
          </w:p>
        </w:tc>
      </w:tr>
    </w:tbl>
    <w:p w:rsidR="000C4716" w:rsidRPr="000C4716" w:rsidRDefault="000C4716" w:rsidP="001106E7">
      <w:pPr>
        <w:pStyle w:val="Heading1Numbered"/>
        <w:numPr>
          <w:ilvl w:val="0"/>
          <w:numId w:val="18"/>
        </w:numPr>
        <w:spacing w:after="240"/>
        <w:rPr>
          <w:rFonts w:eastAsia="微軟正黑體" w:cstheme="minorHAnsi"/>
          <w:lang w:eastAsia="zh-TW"/>
        </w:rPr>
      </w:pPr>
      <w:bookmarkStart w:id="107" w:name="_Toc136963618"/>
      <w:r>
        <w:rPr>
          <w:rFonts w:eastAsia="微軟正黑體" w:cstheme="minorHAnsi" w:hint="eastAsia"/>
          <w:lang w:eastAsia="zh-HK"/>
        </w:rPr>
        <w:t>系統測試紀錄</w:t>
      </w:r>
      <w:bookmarkEnd w:id="107"/>
    </w:p>
    <w:p w:rsidR="00F860EC" w:rsidRPr="00CC26B3" w:rsidRDefault="00812CAA" w:rsidP="00CC26B3">
      <w:pPr>
        <w:pStyle w:val="Heading2Numbered"/>
        <w:numPr>
          <w:ilvl w:val="1"/>
          <w:numId w:val="18"/>
        </w:numPr>
        <w:spacing w:after="240"/>
        <w:rPr>
          <w:rFonts w:ascii="微軟正黑體" w:eastAsia="微軟正黑體" w:hAnsi="微軟正黑體" w:cstheme="minorHAnsi"/>
          <w:lang w:eastAsia="zh-TW"/>
        </w:rPr>
      </w:pPr>
      <w:bookmarkStart w:id="108" w:name="_Toc136963619"/>
      <w:r w:rsidRPr="00CC26B3">
        <w:rPr>
          <w:rFonts w:ascii="微軟正黑體" w:eastAsia="微軟正黑體" w:hAnsi="微軟正黑體" w:cstheme="minorHAnsi"/>
          <w:lang w:eastAsia="zh-TW"/>
        </w:rPr>
        <w:t>STS_DW</w:t>
      </w:r>
      <w:r w:rsidR="00F860EC" w:rsidRPr="00CC26B3">
        <w:rPr>
          <w:rFonts w:ascii="微軟正黑體" w:eastAsia="微軟正黑體" w:hAnsi="微軟正黑體" w:cstheme="minorHAnsi"/>
          <w:lang w:eastAsia="zh-TW"/>
        </w:rPr>
        <w:t>_001</w:t>
      </w:r>
      <w:r w:rsidR="00F860EC" w:rsidRPr="00CC26B3">
        <w:rPr>
          <w:rFonts w:ascii="新細明體" w:eastAsia="新細明體" w:hAnsi="新細明體" w:cstheme="minorHAnsi" w:hint="eastAsia"/>
          <w:lang w:eastAsia="zh-TW"/>
        </w:rPr>
        <w:t>：</w:t>
      </w:r>
      <w:r w:rsidR="00CC26B3" w:rsidRPr="00CC26B3">
        <w:rPr>
          <w:rFonts w:ascii="微軟正黑體" w:eastAsia="微軟正黑體" w:hAnsi="微軟正黑體" w:cstheme="minorHAnsi" w:hint="eastAsia"/>
          <w:lang w:eastAsia="zh-TW"/>
        </w:rPr>
        <w:t>收單資料檔案產製</w:t>
      </w:r>
      <w:bookmarkEnd w:id="108"/>
    </w:p>
    <w:tbl>
      <w:tblPr>
        <w:tblW w:w="1039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outset" w:sz="6" w:space="0" w:color="000000"/>
          <w:insideV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05"/>
        <w:gridCol w:w="4410"/>
        <w:gridCol w:w="2433"/>
        <w:gridCol w:w="3102"/>
        <w:gridCol w:w="481"/>
      </w:tblGrid>
      <w:tr w:rsidR="005626C8" w:rsidRPr="00C31866" w:rsidTr="00CF79A9">
        <w:trPr>
          <w:jc w:val="center"/>
        </w:trPr>
        <w:tc>
          <w:tcPr>
            <w:tcW w:w="1036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</w:t>
            </w:r>
            <w:proofErr w:type="spellEnd"/>
          </w:p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人員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E67D0" w:rsidRPr="00B34F9E" w:rsidRDefault="005B7159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陳家慶</w:t>
            </w:r>
          </w:p>
        </w:tc>
        <w:tc>
          <w:tcPr>
            <w:tcW w:w="185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sz w:val="24"/>
                <w:szCs w:val="24"/>
                <w:lang w:val="x-none" w:eastAsia="x-none"/>
              </w:rPr>
              <w:t>測試日期</w:t>
            </w:r>
            <w:proofErr w:type="spellEnd"/>
          </w:p>
        </w:tc>
        <w:tc>
          <w:tcPr>
            <w:tcW w:w="3820" w:type="dxa"/>
            <w:gridSpan w:val="2"/>
            <w:tcBorders>
              <w:top w:val="single" w:sz="12" w:space="0" w:color="auto"/>
              <w:left w:val="single" w:sz="4" w:space="0" w:color="auto"/>
            </w:tcBorders>
            <w:shd w:val="clear" w:color="auto" w:fill="D9D9D9"/>
            <w:vAlign w:val="center"/>
          </w:tcPr>
          <w:p w:rsidR="004E67D0" w:rsidRPr="00C31866" w:rsidRDefault="00E873EC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eastAsia="x-none"/>
              </w:rPr>
              <w:t>112/6/6</w:t>
            </w:r>
          </w:p>
        </w:tc>
      </w:tr>
      <w:tr w:rsidR="005626C8" w:rsidRPr="00152EB5" w:rsidTr="00CF79A9">
        <w:trPr>
          <w:jc w:val="center"/>
        </w:trPr>
        <w:tc>
          <w:tcPr>
            <w:tcW w:w="1036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測試項目編號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4E67D0" w:rsidRPr="00152EB5" w:rsidRDefault="00812CAA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val="x-none" w:eastAsia="zh-TW"/>
              </w:rPr>
            </w:pPr>
            <w:r>
              <w:rPr>
                <w:rFonts w:ascii="微軟正黑體" w:eastAsia="微軟正黑體" w:hAnsi="微軟正黑體"/>
                <w:noProof/>
                <w:sz w:val="24"/>
                <w:szCs w:val="24"/>
              </w:rPr>
              <w:t>STS_DW</w:t>
            </w:r>
            <w:r w:rsidR="004E67D0" w:rsidRPr="00152EB5">
              <w:rPr>
                <w:rFonts w:ascii="微軟正黑體" w:eastAsia="微軟正黑體" w:hAnsi="微軟正黑體"/>
                <w:noProof/>
                <w:sz w:val="24"/>
                <w:szCs w:val="24"/>
              </w:rPr>
              <w:t>_001</w:t>
            </w:r>
          </w:p>
        </w:tc>
        <w:tc>
          <w:tcPr>
            <w:tcW w:w="185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測試個案名稱</w:t>
            </w:r>
            <w:proofErr w:type="spellEnd"/>
          </w:p>
        </w:tc>
        <w:tc>
          <w:tcPr>
            <w:tcW w:w="3820" w:type="dxa"/>
            <w:gridSpan w:val="2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4E67D0" w:rsidRPr="00152EB5" w:rsidRDefault="00D816E5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r w:rsidRPr="00D816E5">
              <w:rPr>
                <w:rFonts w:ascii="微軟正黑體" w:eastAsia="微軟正黑體" w:hAnsi="微軟正黑體" w:hint="eastAsia"/>
                <w:noProof/>
                <w:sz w:val="24"/>
                <w:szCs w:val="24"/>
                <w:lang w:eastAsia="zh-TW"/>
              </w:rPr>
              <w:t>收單資料檔案產製</w:t>
            </w:r>
          </w:p>
        </w:tc>
      </w:tr>
      <w:tr w:rsidR="005626C8" w:rsidRPr="00152EB5" w:rsidTr="00CF79A9">
        <w:trPr>
          <w:jc w:val="center"/>
        </w:trPr>
        <w:tc>
          <w:tcPr>
            <w:tcW w:w="1036" w:type="dxa"/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</w:t>
            </w:r>
            <w:proofErr w:type="spellEnd"/>
          </w:p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說明</w:t>
            </w:r>
            <w:proofErr w:type="spellEnd"/>
          </w:p>
        </w:tc>
        <w:tc>
          <w:tcPr>
            <w:tcW w:w="9357" w:type="dxa"/>
            <w:gridSpan w:val="4"/>
            <w:vAlign w:val="center"/>
          </w:tcPr>
          <w:p w:rsidR="00D816E5" w:rsidRDefault="00D816E5" w:rsidP="00D816E5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產製</w:t>
            </w:r>
            <w:r w:rsidR="00B9390C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以下收單相關</w:t>
            </w:r>
            <w:r w:rsidRPr="00D816E5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資料檔</w:t>
            </w:r>
            <w:r w:rsidRPr="00D816E5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(.D)</w:t>
            </w:r>
            <w:r w:rsidRPr="00D816E5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、控制檔</w:t>
            </w:r>
            <w:r w:rsidRPr="00D816E5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(.H)</w:t>
            </w: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，</w:t>
            </w:r>
            <w:r w:rsidR="00142D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並</w:t>
            </w: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檢查介面規格是否正確</w:t>
            </w:r>
            <w:r w:rsidR="00841A2A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。</w:t>
            </w:r>
          </w:p>
          <w:p w:rsidR="00912471" w:rsidRPr="00912471" w:rsidRDefault="00912471" w:rsidP="00912471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ICMB0001(</w:t>
            </w:r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公司檔收單資料</w:t>
            </w: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</w:p>
          <w:p w:rsidR="00912471" w:rsidRPr="00912471" w:rsidRDefault="00912471" w:rsidP="00912471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ICMB0002(</w:t>
            </w:r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消費</w:t>
            </w:r>
            <w:proofErr w:type="gramStart"/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特店檔</w:t>
            </w:r>
            <w:proofErr w:type="gramEnd"/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收單資料</w:t>
            </w: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</w:p>
          <w:p w:rsidR="00912471" w:rsidRPr="00912471" w:rsidRDefault="00912471" w:rsidP="00912471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ICMB0003(</w:t>
            </w:r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消費分店檔收單資料</w:t>
            </w: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</w:p>
          <w:p w:rsidR="00912471" w:rsidRPr="00912471" w:rsidRDefault="00912471" w:rsidP="00912471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ICMB0004(</w:t>
            </w:r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交易主檔收單資料</w:t>
            </w: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</w:p>
          <w:p w:rsidR="00912471" w:rsidRPr="00912471" w:rsidRDefault="00912471" w:rsidP="00912471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ICMB0005(</w:t>
            </w:r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消費購物收單資料</w:t>
            </w: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</w:p>
          <w:p w:rsidR="00D816E5" w:rsidRPr="00152EB5" w:rsidRDefault="00912471" w:rsidP="00912471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</w:rPr>
            </w:pP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ICMB0006(</w:t>
            </w:r>
            <w:r w:rsidRPr="0091247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消費購物退貨收單資料</w:t>
            </w:r>
            <w:r w:rsidRPr="0091247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</w:p>
        </w:tc>
      </w:tr>
      <w:tr w:rsidR="00E0759F" w:rsidRPr="00152EB5" w:rsidTr="00CF79A9">
        <w:trPr>
          <w:jc w:val="center"/>
        </w:trPr>
        <w:tc>
          <w:tcPr>
            <w:tcW w:w="103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</w:p>
        </w:tc>
        <w:tc>
          <w:tcPr>
            <w:tcW w:w="3686" w:type="dxa"/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/>
                <w:sz w:val="24"/>
                <w:szCs w:val="24"/>
                <w:lang w:val="x-none" w:eastAsia="x-none"/>
              </w:rPr>
              <w:t>測試步驟</w:t>
            </w:r>
            <w:proofErr w:type="spellEnd"/>
          </w:p>
        </w:tc>
        <w:tc>
          <w:tcPr>
            <w:tcW w:w="4110" w:type="dxa"/>
            <w:gridSpan w:val="2"/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預期結果</w:t>
            </w:r>
            <w:proofErr w:type="spellEnd"/>
          </w:p>
        </w:tc>
        <w:tc>
          <w:tcPr>
            <w:tcW w:w="1561" w:type="dxa"/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測試結果</w:t>
            </w:r>
            <w:proofErr w:type="spellEnd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/</w:t>
            </w: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異常原因</w:t>
            </w:r>
            <w:proofErr w:type="spellEnd"/>
          </w:p>
        </w:tc>
      </w:tr>
      <w:tr w:rsidR="00E0759F" w:rsidRPr="00152EB5" w:rsidTr="00CF79A9">
        <w:trPr>
          <w:jc w:val="center"/>
        </w:trPr>
        <w:tc>
          <w:tcPr>
            <w:tcW w:w="10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ind w:left="480"/>
              <w:rPr>
                <w:rFonts w:ascii="微軟正黑體" w:eastAsia="微軟正黑體" w:hAnsi="微軟正黑體"/>
                <w:sz w:val="24"/>
                <w:szCs w:val="24"/>
                <w:lang w:val="x-none" w:eastAsia="x-none"/>
              </w:rPr>
            </w:pPr>
            <w:r w:rsidRPr="00152EB5">
              <w:rPr>
                <w:rFonts w:ascii="微軟正黑體" w:eastAsia="微軟正黑體" w:hAnsi="微軟正黑體" w:hint="eastAsia"/>
                <w:sz w:val="24"/>
                <w:szCs w:val="24"/>
                <w:lang w:val="x-none" w:eastAsia="zh-TW"/>
              </w:rPr>
              <w:lastRenderedPageBreak/>
              <w:t>1.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166EA1" w:rsidRPr="00761730" w:rsidRDefault="00841A2A" w:rsidP="00E0759F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Courier New" w:hint="eastAsia"/>
                <w:noProof/>
                <w:sz w:val="24"/>
                <w:szCs w:val="24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1666875</wp:posOffset>
                      </wp:positionV>
                      <wp:extent cx="2333625" cy="247650"/>
                      <wp:effectExtent l="0" t="0" r="28575" b="1905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25DF35" id="矩形 33" o:spid="_x0000_s1026" style="position:absolute;margin-left:31.75pt;margin-top:131.25pt;width:183.7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" filled="f" strokecolor="red" strokeweight="2pt"/>
                  </w:pict>
                </mc:Fallback>
              </mc:AlternateContent>
            </w:r>
            <w:r w:rsidR="00E0759F" w:rsidRP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收單批次執行功能</w:t>
            </w:r>
            <w:r w:rsid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(</w:t>
            </w:r>
            <w:r w:rsidR="00E0759F" w:rsidRPr="00E0759F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FWP361W</w:t>
            </w:r>
            <w:r w:rsidR="00E0759F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  <w:r w:rsidR="004E67D0" w:rsidRPr="00761730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sym w:font="Wingdings" w:char="F0E0"/>
            </w:r>
            <w:r w:rsid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收單資料下檔D</w:t>
            </w:r>
            <w:r w:rsidR="00E0759F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W</w:t>
            </w:r>
            <w:r w:rsid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執行功能</w:t>
            </w:r>
            <w:r w:rsidR="004E67D0" w:rsidRPr="00761730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sym w:font="Wingdings" w:char="F0E0"/>
            </w:r>
            <w:r w:rsid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指定日期後執行</w:t>
            </w:r>
            <w:r w:rsidR="00E0759F">
              <w:rPr>
                <w:noProof/>
                <w:lang w:eastAsia="zh-TW"/>
              </w:rPr>
              <w:drawing>
                <wp:inline distT="0" distB="0" distL="0" distR="0">
                  <wp:extent cx="2774617" cy="1407381"/>
                  <wp:effectExtent l="0" t="0" r="6985" b="2540"/>
                  <wp:docPr id="32" name="圖片 32" descr="截圖 2023-06-06 下午4.52.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截圖 2023-06-06 下午4.52.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886" cy="1409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  <w:gridSpan w:val="2"/>
          </w:tcPr>
          <w:p w:rsidR="00513034" w:rsidRDefault="00D10689" w:rsidP="00513034">
            <w:pPr>
              <w:snapToGrid w:val="0"/>
              <w:spacing w:after="0"/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產出</w:t>
            </w:r>
            <w:r w:rsid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6組</w:t>
            </w:r>
            <w:r w:rsidR="00513034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控制檔、</w:t>
            </w:r>
            <w:r w:rsidR="00513034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資料檔</w:t>
            </w:r>
            <w:r w:rsidR="004E67D0" w:rsidRPr="00F44AD7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：</w:t>
            </w:r>
            <w:r w:rsidR="00513034">
              <w:rPr>
                <w:noProof/>
                <w:lang w:eastAsia="zh-TW"/>
              </w:rPr>
              <w:drawing>
                <wp:inline distT="0" distB="0" distL="0" distR="0" wp14:anchorId="4246BD64" wp14:editId="262D647E">
                  <wp:extent cx="3476625" cy="1643326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40" cy="1655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3034" w:rsidRDefault="00513034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5505D300" wp14:editId="67368C9E">
                  <wp:extent cx="3476625" cy="529609"/>
                  <wp:effectExtent l="0" t="0" r="0" b="381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125" cy="533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3034" w:rsidRDefault="00513034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41BC0401" wp14:editId="0E51301A">
                  <wp:extent cx="3467100" cy="523498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799" cy="53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3034" w:rsidRDefault="00513034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2C65F663" wp14:editId="39C70D34">
                  <wp:extent cx="3495675" cy="516602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487" cy="523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3034" w:rsidRDefault="00513034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04B1E28B" wp14:editId="6D1982C7">
                  <wp:extent cx="3467100" cy="530058"/>
                  <wp:effectExtent l="0" t="0" r="0" b="381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495" cy="53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26AA" w:rsidRDefault="009826AA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71BF4E39" wp14:editId="0127A4B5">
                  <wp:extent cx="3457575" cy="501221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897" cy="50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26AA" w:rsidRDefault="009826AA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590EA596" wp14:editId="00E72F98">
                  <wp:extent cx="3448050" cy="454594"/>
                  <wp:effectExtent l="0" t="0" r="0" b="317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893" cy="458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D71" w:rsidRDefault="00142D71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14ABFC61" wp14:editId="3851696C">
                  <wp:extent cx="3448050" cy="534448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734" cy="538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D71" w:rsidRDefault="00142D71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57B18B22" wp14:editId="6FFC5947">
                  <wp:extent cx="3409950" cy="500702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240" cy="50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D71" w:rsidRDefault="00142D71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65D6BA65" wp14:editId="46160523">
                  <wp:extent cx="3400425" cy="467872"/>
                  <wp:effectExtent l="0" t="0" r="0" b="889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650" cy="47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D71" w:rsidRDefault="00142D71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547B271D" wp14:editId="60F673DE">
                  <wp:extent cx="3400425" cy="518709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496" cy="525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D71" w:rsidRDefault="00142D71" w:rsidP="0051303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4F0713AE" wp14:editId="2FF33F8C">
                  <wp:extent cx="3400425" cy="481036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927" cy="48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D71" w:rsidRPr="00513034" w:rsidRDefault="00142D71" w:rsidP="00513034">
            <w:pPr>
              <w:snapToGrid w:val="0"/>
              <w:spacing w:after="0"/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38F108CA" wp14:editId="161BD4AF">
                  <wp:extent cx="3381375" cy="450850"/>
                  <wp:effectExtent l="0" t="0" r="9525" b="635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1" w:type="dxa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ind w:left="-7"/>
              <w:jc w:val="center"/>
              <w:rPr>
                <w:rFonts w:ascii="微軟正黑體" w:eastAsia="微軟正黑體" w:hAnsi="微軟正黑體"/>
                <w:sz w:val="24"/>
                <w:szCs w:val="24"/>
                <w:lang w:val="x-none" w:eastAsia="zh-TW"/>
              </w:rPr>
            </w:pPr>
            <w:r w:rsidRPr="00152EB5">
              <w:rPr>
                <w:rFonts w:ascii="微軟正黑體" w:eastAsia="微軟正黑體" w:hAnsi="微軟正黑體" w:hint="eastAsia"/>
                <w:sz w:val="24"/>
                <w:szCs w:val="24"/>
                <w:lang w:val="x-none" w:eastAsia="zh-HK"/>
              </w:rPr>
              <w:t>通過</w:t>
            </w:r>
          </w:p>
        </w:tc>
      </w:tr>
      <w:tr w:rsidR="005626C8" w:rsidRPr="00152EB5" w:rsidTr="00CF79A9">
        <w:trPr>
          <w:jc w:val="center"/>
        </w:trPr>
        <w:tc>
          <w:tcPr>
            <w:tcW w:w="1036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備註</w:t>
            </w:r>
            <w:proofErr w:type="spellEnd"/>
          </w:p>
        </w:tc>
        <w:tc>
          <w:tcPr>
            <w:tcW w:w="9357" w:type="dxa"/>
            <w:gridSpan w:val="4"/>
            <w:tcBorders>
              <w:bottom w:val="single" w:sz="12" w:space="0" w:color="auto"/>
            </w:tcBorders>
            <w:vAlign w:val="center"/>
          </w:tcPr>
          <w:p w:rsidR="004E67D0" w:rsidRPr="00152EB5" w:rsidRDefault="004E67D0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</w:p>
        </w:tc>
      </w:tr>
    </w:tbl>
    <w:p w:rsidR="00F860EC" w:rsidRPr="00CC26B3" w:rsidRDefault="00812CAA" w:rsidP="00CC26B3">
      <w:pPr>
        <w:pStyle w:val="Heading2Numbered"/>
        <w:numPr>
          <w:ilvl w:val="1"/>
          <w:numId w:val="18"/>
        </w:numPr>
        <w:rPr>
          <w:rFonts w:ascii="微軟正黑體" w:eastAsia="微軟正黑體" w:hAnsi="微軟正黑體" w:cstheme="minorHAnsi"/>
          <w:lang w:eastAsia="zh-TW"/>
        </w:rPr>
      </w:pPr>
      <w:bookmarkStart w:id="109" w:name="_Toc136963620"/>
      <w:r w:rsidRPr="00CC26B3">
        <w:rPr>
          <w:rFonts w:ascii="微軟正黑體" w:eastAsia="微軟正黑體" w:hAnsi="微軟正黑體" w:cstheme="minorHAnsi"/>
          <w:lang w:eastAsia="zh-TW"/>
        </w:rPr>
        <w:lastRenderedPageBreak/>
        <w:t>STS_DW</w:t>
      </w:r>
      <w:r w:rsidR="00F860EC" w:rsidRPr="00CC26B3">
        <w:rPr>
          <w:rFonts w:ascii="微軟正黑體" w:eastAsia="微軟正黑體" w:hAnsi="微軟正黑體" w:cstheme="minorHAnsi"/>
          <w:lang w:eastAsia="zh-TW"/>
        </w:rPr>
        <w:t>_002</w:t>
      </w:r>
      <w:r w:rsidR="00F860EC" w:rsidRPr="00CC26B3">
        <w:rPr>
          <w:rFonts w:ascii="新細明體" w:eastAsia="新細明體" w:hAnsi="新細明體" w:cstheme="minorHAnsi" w:hint="eastAsia"/>
          <w:lang w:eastAsia="zh-TW"/>
        </w:rPr>
        <w:t>：</w:t>
      </w:r>
      <w:r w:rsidR="00CC26B3" w:rsidRPr="00CC26B3">
        <w:rPr>
          <w:rFonts w:ascii="微軟正黑體" w:eastAsia="微軟正黑體" w:hAnsi="微軟正黑體" w:cstheme="minorHAnsi" w:hint="eastAsia"/>
          <w:lang w:eastAsia="zh-TW"/>
        </w:rPr>
        <w:t>收單資料來源</w:t>
      </w:r>
      <w:r w:rsidR="007C2CBD">
        <w:rPr>
          <w:rFonts w:ascii="微軟正黑體" w:eastAsia="微軟正黑體" w:hAnsi="微軟正黑體" w:cstheme="minorHAnsi" w:hint="eastAsia"/>
          <w:lang w:eastAsia="zh-TW"/>
        </w:rPr>
        <w:t>轉檔</w:t>
      </w:r>
      <w:bookmarkEnd w:id="109"/>
    </w:p>
    <w:tbl>
      <w:tblPr>
        <w:tblW w:w="1039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outset" w:sz="6" w:space="0" w:color="000000"/>
          <w:insideV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05"/>
        <w:gridCol w:w="4210"/>
        <w:gridCol w:w="2572"/>
        <w:gridCol w:w="3158"/>
        <w:gridCol w:w="652"/>
      </w:tblGrid>
      <w:tr w:rsidR="00E0759F" w:rsidRPr="00C31866" w:rsidTr="00CF79A9">
        <w:trPr>
          <w:jc w:val="center"/>
        </w:trPr>
        <w:tc>
          <w:tcPr>
            <w:tcW w:w="1036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</w:t>
            </w:r>
            <w:proofErr w:type="spellEnd"/>
          </w:p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人員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37BE9" w:rsidRPr="00B34F9E" w:rsidRDefault="005B7159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陳家慶</w:t>
            </w:r>
          </w:p>
        </w:tc>
        <w:tc>
          <w:tcPr>
            <w:tcW w:w="185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sz w:val="24"/>
                <w:szCs w:val="24"/>
                <w:lang w:val="x-none" w:eastAsia="x-none"/>
              </w:rPr>
              <w:t>測試日期</w:t>
            </w:r>
            <w:proofErr w:type="spellEnd"/>
          </w:p>
        </w:tc>
        <w:tc>
          <w:tcPr>
            <w:tcW w:w="3820" w:type="dxa"/>
            <w:gridSpan w:val="2"/>
            <w:tcBorders>
              <w:top w:val="single" w:sz="12" w:space="0" w:color="auto"/>
              <w:left w:val="single" w:sz="4" w:space="0" w:color="auto"/>
            </w:tcBorders>
            <w:shd w:val="clear" w:color="auto" w:fill="D9D9D9"/>
            <w:vAlign w:val="center"/>
          </w:tcPr>
          <w:p w:rsidR="00437BE9" w:rsidRPr="00C31866" w:rsidRDefault="00E873EC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eastAsia="x-none"/>
              </w:rPr>
              <w:t>112/6/6</w:t>
            </w:r>
          </w:p>
        </w:tc>
      </w:tr>
      <w:tr w:rsidR="00E0759F" w:rsidRPr="00152EB5" w:rsidTr="00CF79A9">
        <w:trPr>
          <w:jc w:val="center"/>
        </w:trPr>
        <w:tc>
          <w:tcPr>
            <w:tcW w:w="1036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測試項目編號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437BE9" w:rsidRPr="00152EB5" w:rsidRDefault="00812CAA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val="x-none" w:eastAsia="zh-TW"/>
              </w:rPr>
            </w:pPr>
            <w:r>
              <w:rPr>
                <w:rFonts w:ascii="微軟正黑體" w:eastAsia="微軟正黑體" w:hAnsi="微軟正黑體"/>
                <w:noProof/>
                <w:sz w:val="24"/>
                <w:szCs w:val="24"/>
              </w:rPr>
              <w:t>STS_DW</w:t>
            </w:r>
            <w:r w:rsidR="00437BE9" w:rsidRPr="00152EB5">
              <w:rPr>
                <w:rFonts w:ascii="微軟正黑體" w:eastAsia="微軟正黑體" w:hAnsi="微軟正黑體"/>
                <w:noProof/>
                <w:sz w:val="24"/>
                <w:szCs w:val="24"/>
              </w:rPr>
              <w:t>_00</w:t>
            </w:r>
            <w:r w:rsidR="00437BE9">
              <w:rPr>
                <w:rFonts w:ascii="微軟正黑體" w:eastAsia="微軟正黑體" w:hAnsi="微軟正黑體" w:hint="eastAsia"/>
                <w:noProof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85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測試個案名稱</w:t>
            </w:r>
            <w:proofErr w:type="spellEnd"/>
          </w:p>
        </w:tc>
        <w:tc>
          <w:tcPr>
            <w:tcW w:w="3820" w:type="dxa"/>
            <w:gridSpan w:val="2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437BE9" w:rsidRPr="00152EB5" w:rsidRDefault="004B6319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r w:rsidRPr="004B6319">
              <w:rPr>
                <w:rFonts w:ascii="微軟正黑體" w:eastAsia="微軟正黑體" w:hAnsi="微軟正黑體" w:hint="eastAsia"/>
                <w:noProof/>
                <w:sz w:val="24"/>
                <w:szCs w:val="24"/>
                <w:lang w:eastAsia="zh-TW"/>
              </w:rPr>
              <w:t>收單資料來源轉</w:t>
            </w:r>
            <w:r w:rsidR="007C2CBD">
              <w:rPr>
                <w:rFonts w:ascii="微軟正黑體" w:eastAsia="微軟正黑體" w:hAnsi="微軟正黑體" w:hint="eastAsia"/>
                <w:noProof/>
                <w:sz w:val="24"/>
                <w:szCs w:val="24"/>
                <w:lang w:eastAsia="zh-TW"/>
              </w:rPr>
              <w:t>檔</w:t>
            </w:r>
          </w:p>
        </w:tc>
      </w:tr>
      <w:tr w:rsidR="00B9390C" w:rsidRPr="00CC26B3" w:rsidTr="00CF79A9">
        <w:trPr>
          <w:jc w:val="center"/>
        </w:trPr>
        <w:tc>
          <w:tcPr>
            <w:tcW w:w="1036" w:type="dxa"/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</w:t>
            </w:r>
            <w:proofErr w:type="spellEnd"/>
          </w:p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說明</w:t>
            </w:r>
            <w:proofErr w:type="spellEnd"/>
          </w:p>
        </w:tc>
        <w:tc>
          <w:tcPr>
            <w:tcW w:w="9357" w:type="dxa"/>
            <w:gridSpan w:val="4"/>
            <w:vAlign w:val="center"/>
          </w:tcPr>
          <w:p w:rsidR="00437BE9" w:rsidRDefault="00B9390C" w:rsidP="00B9390C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執行</w:t>
            </w:r>
            <w:r w:rsidR="00EC3BA2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以下</w:t>
            </w:r>
            <w:bookmarkStart w:id="110" w:name="_GoBack"/>
            <w:bookmarkEnd w:id="110"/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預存程序</w:t>
            </w:r>
            <w:r w:rsidR="00686BD1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(</w:t>
            </w:r>
            <w:r w:rsidR="00686BD1" w:rsidRPr="007F3AE4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Stored Procedures</w:t>
            </w:r>
            <w:r w:rsidR="00686BD1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)</w:t>
            </w: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，將收單</w:t>
            </w:r>
            <w:r w:rsidR="00EC3BA2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相關</w:t>
            </w:r>
            <w:r w:rsidR="00CC26B3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來源</w:t>
            </w:r>
            <w:r w:rsidR="00CC26B3" w:rsidRPr="00CC26B3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資料表</w:t>
            </w: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每日異動資料轉檔</w:t>
            </w:r>
            <w:r w:rsidR="004D4217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至目的資料表</w:t>
            </w:r>
          </w:p>
          <w:p w:rsidR="00B9390C" w:rsidRPr="00B9390C" w:rsidRDefault="00B9390C" w:rsidP="00B9390C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</w:rPr>
            </w:pPr>
            <w:proofErr w:type="spellStart"/>
            <w:r w:rsidRPr="00B9390C">
              <w:rPr>
                <w:rFonts w:ascii="微軟正黑體" w:eastAsia="微軟正黑體" w:hAnsi="微軟正黑體" w:cs="Courier New"/>
                <w:sz w:val="24"/>
                <w:szCs w:val="24"/>
              </w:rPr>
              <w:t>usp_update_dw_seller_company</w:t>
            </w:r>
            <w:proofErr w:type="spellEnd"/>
          </w:p>
          <w:p w:rsidR="00B9390C" w:rsidRPr="00B9390C" w:rsidRDefault="00B9390C" w:rsidP="00B9390C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</w:rPr>
            </w:pPr>
            <w:proofErr w:type="spellStart"/>
            <w:r w:rsidRPr="00B9390C">
              <w:rPr>
                <w:rFonts w:ascii="微軟正黑體" w:eastAsia="微軟正黑體" w:hAnsi="微軟正黑體" w:cs="Courier New"/>
                <w:sz w:val="24"/>
                <w:szCs w:val="24"/>
              </w:rPr>
              <w:t>usp_update_dw_seller_consumption_merchant</w:t>
            </w:r>
            <w:proofErr w:type="spellEnd"/>
          </w:p>
          <w:p w:rsidR="00B9390C" w:rsidRPr="00B9390C" w:rsidRDefault="00B9390C" w:rsidP="00B9390C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</w:rPr>
            </w:pPr>
            <w:proofErr w:type="spellStart"/>
            <w:r w:rsidRPr="00B9390C">
              <w:rPr>
                <w:rFonts w:ascii="微軟正黑體" w:eastAsia="微軟正黑體" w:hAnsi="微軟正黑體" w:cs="Courier New"/>
                <w:sz w:val="24"/>
                <w:szCs w:val="24"/>
              </w:rPr>
              <w:t>usp_update_dw_seller_consumption_merchant_branch</w:t>
            </w:r>
            <w:proofErr w:type="spellEnd"/>
          </w:p>
          <w:p w:rsidR="00B9390C" w:rsidRPr="00B9390C" w:rsidRDefault="00B9390C" w:rsidP="00B9390C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</w:rPr>
            </w:pPr>
            <w:proofErr w:type="spellStart"/>
            <w:r w:rsidRPr="00B9390C">
              <w:rPr>
                <w:rFonts w:ascii="微軟正黑體" w:eastAsia="微軟正黑體" w:hAnsi="微軟正黑體" w:cs="Courier New"/>
                <w:sz w:val="24"/>
                <w:szCs w:val="24"/>
              </w:rPr>
              <w:t>usp_update_dw_seller_transaction_master</w:t>
            </w:r>
            <w:proofErr w:type="spellEnd"/>
          </w:p>
          <w:p w:rsidR="00B9390C" w:rsidRPr="00B9390C" w:rsidRDefault="00B9390C" w:rsidP="00B9390C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</w:rPr>
            </w:pPr>
            <w:proofErr w:type="spellStart"/>
            <w:r w:rsidRPr="00B9390C">
              <w:rPr>
                <w:rFonts w:ascii="微軟正黑體" w:eastAsia="微軟正黑體" w:hAnsi="微軟正黑體" w:cs="Courier New"/>
                <w:sz w:val="24"/>
                <w:szCs w:val="24"/>
              </w:rPr>
              <w:t>usp_update_dw_seller_transaction_purchase</w:t>
            </w:r>
            <w:proofErr w:type="spellEnd"/>
          </w:p>
          <w:p w:rsidR="00B9390C" w:rsidRPr="00152EB5" w:rsidRDefault="00B9390C" w:rsidP="00B9390C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 w:hint="eastAsia"/>
                <w:sz w:val="24"/>
                <w:szCs w:val="24"/>
              </w:rPr>
            </w:pPr>
            <w:proofErr w:type="spellStart"/>
            <w:r w:rsidRPr="00B9390C">
              <w:rPr>
                <w:rFonts w:ascii="微軟正黑體" w:eastAsia="微軟正黑體" w:hAnsi="微軟正黑體" w:cs="Courier New"/>
                <w:sz w:val="24"/>
                <w:szCs w:val="24"/>
              </w:rPr>
              <w:t>usp_update_dw_seller_transaction_purchase_refund</w:t>
            </w:r>
            <w:proofErr w:type="spellEnd"/>
          </w:p>
        </w:tc>
      </w:tr>
      <w:tr w:rsidR="00E0759F" w:rsidRPr="00152EB5" w:rsidTr="00CF79A9">
        <w:trPr>
          <w:jc w:val="center"/>
        </w:trPr>
        <w:tc>
          <w:tcPr>
            <w:tcW w:w="103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</w:p>
        </w:tc>
        <w:tc>
          <w:tcPr>
            <w:tcW w:w="3686" w:type="dxa"/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/>
                <w:sz w:val="24"/>
                <w:szCs w:val="24"/>
                <w:lang w:val="x-none" w:eastAsia="x-none"/>
              </w:rPr>
              <w:t>測試步驟</w:t>
            </w:r>
            <w:proofErr w:type="spellEnd"/>
          </w:p>
        </w:tc>
        <w:tc>
          <w:tcPr>
            <w:tcW w:w="4110" w:type="dxa"/>
            <w:gridSpan w:val="2"/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預期結果</w:t>
            </w:r>
            <w:proofErr w:type="spellEnd"/>
          </w:p>
        </w:tc>
        <w:tc>
          <w:tcPr>
            <w:tcW w:w="1561" w:type="dxa"/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測試結果</w:t>
            </w:r>
            <w:proofErr w:type="spellEnd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/</w:t>
            </w: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異常原因</w:t>
            </w:r>
            <w:proofErr w:type="spellEnd"/>
          </w:p>
        </w:tc>
      </w:tr>
      <w:tr w:rsidR="00E0759F" w:rsidRPr="00152EB5" w:rsidTr="00CF79A9">
        <w:trPr>
          <w:jc w:val="center"/>
        </w:trPr>
        <w:tc>
          <w:tcPr>
            <w:tcW w:w="10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ind w:left="480"/>
              <w:rPr>
                <w:rFonts w:ascii="微軟正黑體" w:eastAsia="微軟正黑體" w:hAnsi="微軟正黑體"/>
                <w:sz w:val="24"/>
                <w:szCs w:val="24"/>
                <w:lang w:val="x-none" w:eastAsia="x-none"/>
              </w:rPr>
            </w:pPr>
            <w:r w:rsidRPr="00152EB5">
              <w:rPr>
                <w:rFonts w:ascii="微軟正黑體" w:eastAsia="微軟正黑體" w:hAnsi="微軟正黑體" w:hint="eastAsia"/>
                <w:sz w:val="24"/>
                <w:szCs w:val="24"/>
                <w:lang w:val="x-none" w:eastAsia="zh-TW"/>
              </w:rPr>
              <w:t>1.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A83C68" w:rsidRDefault="007F3AE4" w:rsidP="007F3AE4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 w:rsidRPr="007F3AE4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 xml:space="preserve">SQL Server Management </w:t>
            </w:r>
            <w:r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Studio (SSMS)</w:t>
            </w:r>
            <w:r w:rsidRPr="007F3AE4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sym w:font="Wingdings" w:char="F0E0"/>
            </w:r>
            <w:r w:rsidR="004D4217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查詢</w:t>
            </w:r>
            <w:r w:rsidR="00B9390C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視窗</w:t>
            </w:r>
            <w:r w:rsidR="00B9390C" w:rsidRPr="00B9390C"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sym w:font="Wingdings" w:char="F0E0"/>
            </w:r>
            <w:r w:rsid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填入</w:t>
            </w:r>
            <w:r w:rsidRPr="007F3AE4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預存程序</w:t>
            </w:r>
            <w:r w:rsidR="00E0759F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參數後執行</w:t>
            </w:r>
          </w:p>
          <w:p w:rsidR="00A83C68" w:rsidRDefault="00B9390C" w:rsidP="00CF79A9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7030FBDB" wp14:editId="615A8574">
                  <wp:extent cx="2654592" cy="524786"/>
                  <wp:effectExtent l="0" t="0" r="0" b="889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082" cy="53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90C" w:rsidRPr="00761730" w:rsidRDefault="00B9390C" w:rsidP="00CF79A9">
            <w:pPr>
              <w:snapToGrid w:val="0"/>
              <w:spacing w:after="0"/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</w:pPr>
          </w:p>
        </w:tc>
        <w:tc>
          <w:tcPr>
            <w:tcW w:w="4110" w:type="dxa"/>
            <w:gridSpan w:val="2"/>
          </w:tcPr>
          <w:p w:rsidR="00437BE9" w:rsidRDefault="004D4217" w:rsidP="00CF79A9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  <w:t>6</w:t>
            </w:r>
            <w:r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個</w:t>
            </w:r>
            <w:r w:rsidR="004B6319" w:rsidRPr="004B6319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預存程序執行</w:t>
            </w:r>
            <w:r w:rsidR="007C2CBD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之結果筆數皆正常</w:t>
            </w:r>
            <w:r w:rsidR="00437BE9" w:rsidRPr="00F44AD7"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  <w:t>：</w:t>
            </w:r>
          </w:p>
          <w:p w:rsidR="00437BE9" w:rsidRDefault="004B6319" w:rsidP="00CF79A9">
            <w:pPr>
              <w:snapToGrid w:val="0"/>
              <w:spacing w:after="0"/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68F21FB8" wp14:editId="3DA51B3B">
                  <wp:extent cx="3505200" cy="1771113"/>
                  <wp:effectExtent l="0" t="0" r="0" b="635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606" cy="178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37BE9" w:rsidRDefault="004B6319" w:rsidP="00CF79A9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07716552" wp14:editId="6B0C572F">
                  <wp:extent cx="3401266" cy="1062990"/>
                  <wp:effectExtent l="0" t="0" r="8890" b="381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197" cy="107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6319" w:rsidRDefault="004B6319" w:rsidP="00CF79A9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4493459C" wp14:editId="3F7846BF">
                  <wp:extent cx="3458095" cy="990600"/>
                  <wp:effectExtent l="0" t="0" r="9525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362" cy="992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6319" w:rsidRDefault="004B6319" w:rsidP="00CF79A9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72109980" wp14:editId="2B603BDE">
                  <wp:extent cx="3469002" cy="1133475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371" cy="1150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6319" w:rsidRDefault="004B6319" w:rsidP="00CF79A9">
            <w:pPr>
              <w:snapToGrid w:val="0"/>
              <w:spacing w:after="0"/>
              <w:rPr>
                <w:rFonts w:ascii="微軟正黑體" w:eastAsia="微軟正黑體" w:hAnsi="微軟正黑體" w:cs="Courier New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0A30BDA2" wp14:editId="74FB6D78">
                  <wp:extent cx="3611394" cy="1143000"/>
                  <wp:effectExtent l="0" t="0" r="8255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709" cy="114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6319" w:rsidRPr="00761730" w:rsidRDefault="004B6319" w:rsidP="00CF79A9">
            <w:pPr>
              <w:snapToGrid w:val="0"/>
              <w:spacing w:after="0"/>
              <w:rPr>
                <w:rFonts w:ascii="微軟正黑體" w:eastAsia="微軟正黑體" w:hAnsi="微軟正黑體" w:cs="Courier New" w:hint="eastAsia"/>
                <w:sz w:val="24"/>
                <w:szCs w:val="24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473CC022" wp14:editId="0F583D11">
                  <wp:extent cx="3590925" cy="1016578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851" cy="102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1" w:type="dxa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ind w:left="-7"/>
              <w:jc w:val="center"/>
              <w:rPr>
                <w:rFonts w:ascii="微軟正黑體" w:eastAsia="微軟正黑體" w:hAnsi="微軟正黑體"/>
                <w:sz w:val="24"/>
                <w:szCs w:val="24"/>
                <w:lang w:val="x-none" w:eastAsia="zh-TW"/>
              </w:rPr>
            </w:pPr>
            <w:r w:rsidRPr="00152EB5">
              <w:rPr>
                <w:rFonts w:ascii="微軟正黑體" w:eastAsia="微軟正黑體" w:hAnsi="微軟正黑體" w:hint="eastAsia"/>
                <w:sz w:val="24"/>
                <w:szCs w:val="24"/>
                <w:lang w:val="x-none" w:eastAsia="zh-HK"/>
              </w:rPr>
              <w:lastRenderedPageBreak/>
              <w:t>通過</w:t>
            </w:r>
          </w:p>
        </w:tc>
      </w:tr>
      <w:tr w:rsidR="00B9390C" w:rsidRPr="00152EB5" w:rsidTr="00CF79A9">
        <w:trPr>
          <w:jc w:val="center"/>
        </w:trPr>
        <w:tc>
          <w:tcPr>
            <w:tcW w:w="1036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  <w:proofErr w:type="spellStart"/>
            <w:r w:rsidRPr="00152EB5">
              <w:rPr>
                <w:rFonts w:ascii="微軟正黑體" w:eastAsia="微軟正黑體" w:hAnsi="微軟正黑體" w:cs="Courier New" w:hint="eastAsia"/>
                <w:sz w:val="24"/>
                <w:szCs w:val="24"/>
                <w:lang w:val="x-none" w:eastAsia="x-none"/>
              </w:rPr>
              <w:t>備註</w:t>
            </w:r>
            <w:proofErr w:type="spellEnd"/>
          </w:p>
        </w:tc>
        <w:tc>
          <w:tcPr>
            <w:tcW w:w="9357" w:type="dxa"/>
            <w:gridSpan w:val="4"/>
            <w:tcBorders>
              <w:bottom w:val="single" w:sz="12" w:space="0" w:color="auto"/>
            </w:tcBorders>
            <w:vAlign w:val="center"/>
          </w:tcPr>
          <w:p w:rsidR="00437BE9" w:rsidRPr="00152EB5" w:rsidRDefault="00437BE9" w:rsidP="00CF79A9">
            <w:p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Courier New"/>
                <w:sz w:val="24"/>
                <w:szCs w:val="24"/>
                <w:lang w:val="x-none" w:eastAsia="x-none"/>
              </w:rPr>
            </w:pPr>
          </w:p>
        </w:tc>
      </w:tr>
    </w:tbl>
    <w:p w:rsidR="0025060F" w:rsidRPr="00152EB5" w:rsidRDefault="0025060F" w:rsidP="00CC26B3">
      <w:pPr>
        <w:rPr>
          <w:rFonts w:eastAsiaTheme="minorEastAsia" w:hint="eastAsia"/>
          <w:lang w:eastAsia="zh-TW"/>
        </w:rPr>
      </w:pPr>
    </w:p>
    <w:sectPr w:rsidR="0025060F" w:rsidRPr="00152EB5" w:rsidSect="00E6150F">
      <w:headerReference w:type="default" r:id="rId34"/>
      <w:footerReference w:type="default" r:id="rId35"/>
      <w:pgSz w:w="11907" w:h="16840" w:code="9"/>
      <w:pgMar w:top="1440" w:right="1440" w:bottom="1440" w:left="1463" w:header="709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492" w:rsidRDefault="007D1492">
      <w:r>
        <w:separator/>
      </w:r>
    </w:p>
  </w:endnote>
  <w:endnote w:type="continuationSeparator" w:id="0">
    <w:p w:rsidR="007D1492" w:rsidRDefault="007D1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Light">
    <w:altName w:val="Arial"/>
    <w:charset w:val="00"/>
    <w:family w:val="swiss"/>
    <w:pitch w:val="variable"/>
    <w:sig w:usb0="00000001" w:usb1="4000205B" w:usb2="00000000" w:usb3="00000000" w:csb0="0000009F" w:csb1="00000000"/>
  </w:font>
  <w:font w:name="Segoe Semibold">
    <w:altName w:val="Segoe UI Semibold"/>
    <w:charset w:val="00"/>
    <w:family w:val="swiss"/>
    <w:pitch w:val="variable"/>
    <w:sig w:usb0="00000001" w:usb1="4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79A9" w:rsidRPr="002E39B7" w:rsidRDefault="00CF79A9" w:rsidP="00292240">
    <w:pPr>
      <w:pStyle w:val="FooterPageNumber"/>
      <w:rPr>
        <w:rFonts w:ascii="微軟正黑體" w:eastAsia="微軟正黑體" w:hAnsi="微軟正黑體"/>
      </w:rPr>
    </w:pPr>
    <w:r w:rsidRPr="002E39B7">
      <w:rPr>
        <w:rFonts w:ascii="微軟正黑體" w:eastAsia="微軟正黑體" w:hAnsi="微軟正黑體"/>
      </w:rPr>
      <w:t xml:space="preserve">Page </w:t>
    </w:r>
    <w:r w:rsidRPr="002E39B7">
      <w:rPr>
        <w:rFonts w:ascii="微軟正黑體" w:eastAsia="微軟正黑體" w:hAnsi="微軟正黑體"/>
      </w:rPr>
      <w:fldChar w:fldCharType="begin"/>
    </w:r>
    <w:r w:rsidRPr="002E39B7">
      <w:rPr>
        <w:rFonts w:ascii="微軟正黑體" w:eastAsia="微軟正黑體" w:hAnsi="微軟正黑體"/>
      </w:rPr>
      <w:instrText xml:space="preserve"> PAGE  \* roman  \* MERGEFORMAT </w:instrText>
    </w:r>
    <w:r w:rsidRPr="002E39B7">
      <w:rPr>
        <w:rFonts w:ascii="微軟正黑體" w:eastAsia="微軟正黑體" w:hAnsi="微軟正黑體"/>
      </w:rPr>
      <w:fldChar w:fldCharType="separate"/>
    </w:r>
    <w:r w:rsidR="00EC3BA2">
      <w:rPr>
        <w:rFonts w:ascii="微軟正黑體" w:eastAsia="微軟正黑體" w:hAnsi="微軟正黑體"/>
        <w:noProof/>
      </w:rPr>
      <w:t>iii</w:t>
    </w:r>
    <w:r w:rsidRPr="002E39B7">
      <w:rPr>
        <w:rFonts w:ascii="微軟正黑體" w:eastAsia="微軟正黑體" w:hAnsi="微軟正黑體"/>
        <w:noProof/>
      </w:rPr>
      <w:fldChar w:fldCharType="end"/>
    </w:r>
  </w:p>
  <w:p w:rsidR="00CF79A9" w:rsidRPr="002E39B7" w:rsidRDefault="00CF79A9" w:rsidP="00292240">
    <w:pPr>
      <w:pStyle w:val="FooterSmall"/>
      <w:rPr>
        <w:rFonts w:ascii="微軟正黑體" w:eastAsia="微軟正黑體" w:hAnsi="微軟正黑體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79A9" w:rsidRPr="00BD409C" w:rsidRDefault="00CF79A9" w:rsidP="008736CB">
    <w:pPr>
      <w:pStyle w:val="aa"/>
      <w:pBdr>
        <w:top w:val="single" w:sz="4" w:space="1" w:color="auto"/>
      </w:pBdr>
      <w:spacing w:line="240" w:lineRule="auto"/>
      <w:jc w:val="right"/>
      <w:rPr>
        <w:rFonts w:eastAsia="微軟正黑體"/>
      </w:rPr>
    </w:pPr>
    <w:r w:rsidRPr="00BD409C">
      <w:rPr>
        <w:rFonts w:eastAsia="微軟正黑體"/>
      </w:rPr>
      <w:t xml:space="preserve">Page </w:t>
    </w:r>
    <w:r w:rsidRPr="00BD409C">
      <w:rPr>
        <w:rFonts w:eastAsia="微軟正黑體"/>
      </w:rPr>
      <w:fldChar w:fldCharType="begin"/>
    </w:r>
    <w:r w:rsidRPr="00BD409C">
      <w:rPr>
        <w:rFonts w:eastAsia="微軟正黑體"/>
      </w:rPr>
      <w:instrText xml:space="preserve"> PAGE  \* Arabic  \* MERGEFORMAT </w:instrText>
    </w:r>
    <w:r w:rsidRPr="00BD409C">
      <w:rPr>
        <w:rFonts w:eastAsia="微軟正黑體"/>
      </w:rPr>
      <w:fldChar w:fldCharType="separate"/>
    </w:r>
    <w:r w:rsidR="00EC3BA2">
      <w:rPr>
        <w:rFonts w:eastAsia="微軟正黑體"/>
        <w:noProof/>
      </w:rPr>
      <w:t>4</w:t>
    </w:r>
    <w:r w:rsidRPr="00BD409C">
      <w:rPr>
        <w:rFonts w:eastAsia="微軟正黑體"/>
        <w:noProof/>
      </w:rPr>
      <w:fldChar w:fldCharType="end"/>
    </w:r>
  </w:p>
  <w:p w:rsidR="00CF79A9" w:rsidRPr="00BD409C" w:rsidRDefault="00CF79A9" w:rsidP="008736CB">
    <w:pPr>
      <w:pStyle w:val="FooterSmall"/>
      <w:spacing w:line="240" w:lineRule="auto"/>
      <w:rPr>
        <w:rFonts w:eastAsia="微軟正黑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492" w:rsidRDefault="007D1492">
      <w:r>
        <w:separator/>
      </w:r>
    </w:p>
  </w:footnote>
  <w:footnote w:type="continuationSeparator" w:id="0">
    <w:p w:rsidR="007D1492" w:rsidRDefault="007D1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79A9" w:rsidRPr="00BD409C" w:rsidRDefault="00CF79A9" w:rsidP="00E6150F">
    <w:pPr>
      <w:pStyle w:val="HeaderUnderline"/>
      <w:pBdr>
        <w:bottom w:val="single" w:sz="12" w:space="1" w:color="17365D" w:themeColor="text2" w:themeShade="BF"/>
      </w:pBdr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lang w:eastAsia="zh-TW"/>
      </w:rPr>
      <w:t xml:space="preserve">兆豐商銀 </w:t>
    </w:r>
    <w:r w:rsidRPr="00177EB6">
      <w:rPr>
        <w:rFonts w:ascii="微軟正黑體" w:eastAsia="微軟正黑體" w:hAnsi="微軟正黑體"/>
        <w:lang w:eastAsia="zh-TW"/>
      </w:rPr>
      <w:t>QR Code</w:t>
    </w:r>
    <w:r w:rsidRPr="00177EB6">
      <w:rPr>
        <w:rFonts w:ascii="微軟正黑體" w:eastAsia="微軟正黑體" w:hAnsi="微軟正黑體" w:hint="eastAsia"/>
        <w:lang w:eastAsia="zh-TW"/>
      </w:rPr>
      <w:t>行動支付系統專案</w:t>
    </w:r>
    <w:r>
      <w:rPr>
        <w:rFonts w:ascii="微軟正黑體" w:eastAsia="微軟正黑體" w:hAnsi="微軟正黑體" w:hint="eastAsia"/>
        <w:lang w:eastAsia="zh-HK"/>
      </w:rPr>
      <w:t>系統測試報告</w:t>
    </w:r>
    <w:r w:rsidRPr="00E80AFA">
      <w:rPr>
        <w:rFonts w:ascii="微軟正黑體" w:eastAsia="微軟正黑體" w:hAnsi="微軟正黑體" w:hint="eastAsia"/>
      </w:rPr>
      <w:t>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8676021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1" w15:restartNumberingAfterBreak="0">
    <w:nsid w:val="FFFFFF83"/>
    <w:multiLevelType w:val="singleLevel"/>
    <w:tmpl w:val="704C90E2"/>
    <w:lvl w:ilvl="0">
      <w:start w:val="1"/>
      <w:numFmt w:val="bullet"/>
      <w:pStyle w:val="2"/>
      <w:lvlText w:val=""/>
      <w:lvlJc w:val="left"/>
      <w:pPr>
        <w:ind w:left="643" w:hanging="360"/>
      </w:pPr>
      <w:rPr>
        <w:rFonts w:ascii="Wingdings" w:hAnsi="Wingdings" w:cs="Wingdings" w:hint="default"/>
        <w:color w:val="4F81BD" w:themeColor="accent1"/>
      </w:rPr>
    </w:lvl>
  </w:abstractNum>
  <w:abstractNum w:abstractNumId="2" w15:restartNumberingAfterBreak="0">
    <w:nsid w:val="0A5A61D4"/>
    <w:multiLevelType w:val="multilevel"/>
    <w:tmpl w:val="94248EDA"/>
    <w:numStyleLink w:val="MSBullets"/>
  </w:abstractNum>
  <w:abstractNum w:abstractNumId="3" w15:restartNumberingAfterBreak="0">
    <w:nsid w:val="15451C6B"/>
    <w:multiLevelType w:val="multilevel"/>
    <w:tmpl w:val="34A624D6"/>
    <w:lvl w:ilvl="0">
      <w:start w:val="1"/>
      <w:numFmt w:val="decimal"/>
      <w:pStyle w:val="Heading1NumMS"/>
      <w:lvlText w:val="%1"/>
      <w:lvlJc w:val="left"/>
      <w:pPr>
        <w:ind w:left="936" w:hanging="936"/>
      </w:pPr>
      <w:rPr>
        <w:rFonts w:hint="default"/>
      </w:rPr>
    </w:lvl>
    <w:lvl w:ilvl="1">
      <w:start w:val="1"/>
      <w:numFmt w:val="decimal"/>
      <w:pStyle w:val="Heading2NumMS"/>
      <w:lvlText w:val="%1.%2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pStyle w:val="Heading3NumMS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Heading4NumMS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Heading5NumMS"/>
      <w:lvlText w:val="%1.%2.%3.%4.%5"/>
      <w:lvlJc w:val="left"/>
      <w:pPr>
        <w:ind w:left="1224" w:hanging="122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8E238F1"/>
    <w:multiLevelType w:val="singleLevel"/>
    <w:tmpl w:val="66507784"/>
    <w:lvl w:ilvl="0">
      <w:start w:val="1"/>
      <w:numFmt w:val="bullet"/>
      <w:pStyle w:val="20"/>
      <w:lvlText w:val=""/>
      <w:lvlJc w:val="left"/>
      <w:pPr>
        <w:tabs>
          <w:tab w:val="num" w:pos="502"/>
        </w:tabs>
        <w:ind w:left="284" w:hanging="142"/>
      </w:pPr>
      <w:rPr>
        <w:rFonts w:ascii="Wingdings" w:hAnsi="Wingdings" w:hint="default"/>
        <w:sz w:val="12"/>
      </w:rPr>
    </w:lvl>
  </w:abstractNum>
  <w:abstractNum w:abstractNumId="5" w15:restartNumberingAfterBreak="0">
    <w:nsid w:val="1CA35B35"/>
    <w:multiLevelType w:val="hybridMultilevel"/>
    <w:tmpl w:val="B57CDF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E1C3FCC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A342FD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F91AB3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B87FAB"/>
    <w:multiLevelType w:val="multilevel"/>
    <w:tmpl w:val="92A8D828"/>
    <w:styleLink w:val="Bullets"/>
    <w:lvl w:ilvl="0">
      <w:start w:val="1"/>
      <w:numFmt w:val="bullet"/>
      <w:pStyle w:val="a"/>
      <w:lvlText w:val=""/>
      <w:lvlJc w:val="left"/>
      <w:pPr>
        <w:ind w:left="1395" w:hanging="357"/>
      </w:pPr>
      <w:rPr>
        <w:rFonts w:ascii="Symbol" w:hAnsi="Symbol" w:cs="Times New Roman" w:hint="default"/>
        <w:color w:val="4F81BD" w:themeColor="accent1"/>
        <w:sz w:val="24"/>
        <w:szCs w:val="20"/>
      </w:rPr>
    </w:lvl>
    <w:lvl w:ilvl="1">
      <w:start w:val="1"/>
      <w:numFmt w:val="bullet"/>
      <w:lvlText w:val=""/>
      <w:lvlJc w:val="left"/>
      <w:pPr>
        <w:tabs>
          <w:tab w:val="num" w:pos="2302"/>
        </w:tabs>
        <w:ind w:left="1752" w:hanging="357"/>
      </w:pPr>
      <w:rPr>
        <w:rFonts w:ascii="Symbol" w:hAnsi="Symbol" w:cs="Times New Roman" w:hint="default"/>
        <w:b w:val="0"/>
        <w:bCs w:val="0"/>
        <w:i w:val="0"/>
        <w:iCs w:val="0"/>
        <w:color w:val="4F81BD" w:themeColor="accent1"/>
        <w:sz w:val="24"/>
        <w:szCs w:val="20"/>
      </w:rPr>
    </w:lvl>
    <w:lvl w:ilvl="2">
      <w:start w:val="1"/>
      <w:numFmt w:val="bullet"/>
      <w:lvlText w:val=""/>
      <w:lvlJc w:val="left"/>
      <w:pPr>
        <w:tabs>
          <w:tab w:val="num" w:pos="2659"/>
        </w:tabs>
        <w:ind w:left="2109" w:hanging="357"/>
      </w:pPr>
      <w:rPr>
        <w:rFonts w:ascii="Symbol" w:hAnsi="Symbol" w:cs="Times New Roman" w:hint="default"/>
        <w:color w:val="4F81BD" w:themeColor="accent1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3016"/>
        </w:tabs>
        <w:ind w:left="2466" w:hanging="357"/>
      </w:pPr>
      <w:rPr>
        <w:rFonts w:ascii="Symbol" w:hAnsi="Symbol" w:cs="Times New Roman" w:hint="default"/>
        <w:b w:val="0"/>
        <w:bCs w:val="0"/>
        <w:i w:val="0"/>
        <w:iCs w:val="0"/>
        <w:color w:val="4F81BD" w:themeColor="accent1"/>
        <w:sz w:val="16"/>
        <w:szCs w:val="20"/>
      </w:rPr>
    </w:lvl>
    <w:lvl w:ilvl="4">
      <w:start w:val="1"/>
      <w:numFmt w:val="lowerLetter"/>
      <w:lvlText w:val="(%5)"/>
      <w:lvlJc w:val="left"/>
      <w:pPr>
        <w:tabs>
          <w:tab w:val="num" w:pos="3373"/>
        </w:tabs>
        <w:ind w:left="2823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30"/>
        </w:tabs>
        <w:ind w:left="3180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087"/>
        </w:tabs>
        <w:ind w:left="353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444"/>
        </w:tabs>
        <w:ind w:left="3894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801"/>
        </w:tabs>
        <w:ind w:left="4251" w:hanging="357"/>
      </w:pPr>
      <w:rPr>
        <w:rFonts w:hint="default"/>
      </w:rPr>
    </w:lvl>
  </w:abstractNum>
  <w:abstractNum w:abstractNumId="10" w15:restartNumberingAfterBreak="0">
    <w:nsid w:val="255309C3"/>
    <w:multiLevelType w:val="multilevel"/>
    <w:tmpl w:val="FC38B336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8771F88"/>
    <w:multiLevelType w:val="multilevel"/>
    <w:tmpl w:val="94248EDA"/>
    <w:styleLink w:val="MSBullets"/>
    <w:lvl w:ilvl="0">
      <w:start w:val="1"/>
      <w:numFmt w:val="bullet"/>
      <w:pStyle w:val="Bullet1MS"/>
      <w:lvlText w:val="▪"/>
      <w:lvlJc w:val="left"/>
      <w:pPr>
        <w:ind w:left="360" w:hanging="360"/>
      </w:pPr>
      <w:rPr>
        <w:rFonts w:ascii="Segoe" w:hAnsi="Segoe" w:hint="default"/>
        <w:color w:val="557EB9"/>
      </w:rPr>
    </w:lvl>
    <w:lvl w:ilvl="1">
      <w:start w:val="1"/>
      <w:numFmt w:val="bullet"/>
      <w:pStyle w:val="Bullet2MS"/>
      <w:lvlText w:val="−"/>
      <w:lvlJc w:val="left"/>
      <w:pPr>
        <w:ind w:left="720" w:hanging="360"/>
      </w:pPr>
      <w:rPr>
        <w:rFonts w:ascii="Segoe" w:hAnsi="Segoe" w:hint="default"/>
        <w:color w:val="557EB9"/>
      </w:rPr>
    </w:lvl>
    <w:lvl w:ilvl="2">
      <w:start w:val="1"/>
      <w:numFmt w:val="bullet"/>
      <w:pStyle w:val="Bullet3MS"/>
      <w:lvlText w:val="▪"/>
      <w:lvlJc w:val="left"/>
      <w:pPr>
        <w:ind w:left="1080" w:hanging="360"/>
      </w:pPr>
      <w:rPr>
        <w:rFonts w:ascii="Segoe" w:hAnsi="Segoe" w:hint="default"/>
        <w:color w:val="557EB9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A1653EF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8CE6E44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B1F5A63"/>
    <w:multiLevelType w:val="multilevel"/>
    <w:tmpl w:val="438A859A"/>
    <w:styleLink w:val="HeadingNumbered"/>
    <w:lvl w:ilvl="0">
      <w:start w:val="1"/>
      <w:numFmt w:val="decimal"/>
      <w:pStyle w:val="Heading1Numbered"/>
      <w:lvlText w:val="%1"/>
      <w:lvlJc w:val="left"/>
      <w:pPr>
        <w:ind w:left="0" w:hanging="539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227" w:hanging="766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F6B19F4"/>
    <w:multiLevelType w:val="multilevel"/>
    <w:tmpl w:val="01A8E1D2"/>
    <w:styleLink w:val="a0"/>
    <w:lvl w:ilvl="0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cs="Arial" w:hint="default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567" w:hanging="283"/>
      </w:pPr>
      <w:rPr>
        <w:rFonts w:ascii="新細明體" w:eastAsia="新細明體" w:hAnsi="新細明體" w:cs="Arial" w:hint="eastAsia"/>
      </w:rPr>
    </w:lvl>
    <w:lvl w:ilvl="2">
      <w:start w:val="1"/>
      <w:numFmt w:val="taiwaneseCountingThousand"/>
      <w:lvlText w:val="(%3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3">
      <w:start w:val="1"/>
      <w:numFmt w:val="decimalFullWidth"/>
      <w:lvlText w:val="%4、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num" w:pos="1985"/>
        </w:tabs>
        <w:ind w:left="1985" w:hanging="567"/>
      </w:pPr>
      <w:rPr>
        <w:rFonts w:hint="eastAsia"/>
      </w:rPr>
    </w:lvl>
    <w:lvl w:ilvl="6">
      <w:start w:val="1"/>
      <w:numFmt w:val="upperLetter"/>
      <w:lvlText w:val="(%7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552"/>
        </w:tabs>
        <w:ind w:left="2552" w:hanging="567"/>
      </w:pPr>
      <w:rPr>
        <w:rFonts w:hint="eastAsia"/>
      </w:rPr>
    </w:lvl>
    <w:lvl w:ilvl="8">
      <w:start w:val="1"/>
      <w:numFmt w:val="lowerLetter"/>
      <w:lvlText w:val="(%9)"/>
      <w:lvlJc w:val="left"/>
      <w:pPr>
        <w:tabs>
          <w:tab w:val="num" w:pos="2835"/>
        </w:tabs>
        <w:ind w:left="2835" w:hanging="567"/>
      </w:pPr>
      <w:rPr>
        <w:rFonts w:hint="eastAsia"/>
      </w:rPr>
    </w:lvl>
  </w:abstractNum>
  <w:abstractNum w:abstractNumId="16" w15:restartNumberingAfterBreak="0">
    <w:nsid w:val="42422B5C"/>
    <w:multiLevelType w:val="multilevel"/>
    <w:tmpl w:val="9BC68E68"/>
    <w:styleLink w:val="BulletsTable"/>
    <w:lvl w:ilvl="0">
      <w:start w:val="1"/>
      <w:numFmt w:val="bullet"/>
      <w:pStyle w:val="TableListBullet"/>
      <w:lvlText w:val=""/>
      <w:lvlJc w:val="left"/>
      <w:pPr>
        <w:ind w:left="227" w:hanging="227"/>
      </w:pPr>
      <w:rPr>
        <w:rFonts w:ascii="Symbol" w:hAnsi="Symbol" w:cs="Times New Roman" w:hint="default"/>
        <w:b w:val="0"/>
        <w:bCs w:val="0"/>
        <w:i w:val="0"/>
        <w:iCs w:val="0"/>
        <w:color w:val="4F81BD" w:themeColor="accent1"/>
        <w:sz w:val="16"/>
        <w:szCs w:val="18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eastAsia="Wingdings 2" w:hAnsi="Symbol" w:cs="Times New Roman" w:hint="default"/>
        <w:bCs w:val="0"/>
        <w:iCs w:val="0"/>
        <w:color w:val="4F81BD" w:themeColor="accent1"/>
        <w:sz w:val="16"/>
        <w:szCs w:val="18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1" w:hanging="227"/>
      </w:pPr>
      <w:rPr>
        <w:rFonts w:ascii="Symbol" w:eastAsia="Wingdings 2" w:hAnsi="Symbol" w:cs="Times New Roman" w:hint="default"/>
        <w:color w:val="4F81BD" w:themeColor="accent1"/>
        <w:sz w:val="12"/>
        <w:szCs w:val="18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8" w:hanging="227"/>
      </w:pPr>
      <w:rPr>
        <w:rFonts w:ascii="Symbol" w:eastAsia="Wingdings 2" w:hAnsi="Symbol" w:cs="Times New Roman" w:hint="default"/>
        <w:color w:val="808080"/>
        <w:sz w:val="12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135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1362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1589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1816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2043" w:hanging="227"/>
      </w:pPr>
      <w:rPr>
        <w:rFonts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517E2545"/>
    <w:multiLevelType w:val="hybridMultilevel"/>
    <w:tmpl w:val="81E6F2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8F0AD4B4">
      <w:start w:val="1"/>
      <w:numFmt w:val="bullet"/>
      <w:pStyle w:val="8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4" w:tplc="158A9DEC">
      <w:start w:val="7028"/>
      <w:numFmt w:val="bullet"/>
      <w:lvlText w:val="◆"/>
      <w:lvlJc w:val="left"/>
      <w:pPr>
        <w:ind w:left="2400" w:hanging="480"/>
      </w:pPr>
      <w:rPr>
        <w:rFonts w:ascii="標楷體" w:eastAsia="標楷體" w:hAnsi="標楷體" w:cs="Times New Roman" w:hint="eastAsia"/>
        <w:sz w:val="24"/>
      </w:rPr>
    </w:lvl>
    <w:lvl w:ilvl="5" w:tplc="0409000B">
      <w:start w:val="1"/>
      <w:numFmt w:val="bullet"/>
      <w:lvlText w:val=""/>
      <w:lvlJc w:val="left"/>
      <w:pPr>
        <w:ind w:left="2880" w:hanging="480"/>
      </w:pPr>
      <w:rPr>
        <w:rFonts w:ascii="Wingdings" w:hAnsi="Wingdings" w:hint="default"/>
      </w:rPr>
    </w:lvl>
    <w:lvl w:ilvl="6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D5B46CD"/>
    <w:multiLevelType w:val="hybridMultilevel"/>
    <w:tmpl w:val="3F367298"/>
    <w:lvl w:ilvl="0" w:tplc="A47A4D76">
      <w:start w:val="1"/>
      <w:numFmt w:val="bullet"/>
      <w:pStyle w:val="40"/>
      <w:lvlText w:val=""/>
      <w:lvlJc w:val="left"/>
      <w:pPr>
        <w:tabs>
          <w:tab w:val="num" w:pos="1077"/>
        </w:tabs>
        <w:ind w:left="1077" w:hanging="340"/>
      </w:pPr>
      <w:rPr>
        <w:rFonts w:ascii="Wingdings" w:hAnsi="Wingdings" w:hint="default"/>
      </w:rPr>
    </w:lvl>
    <w:lvl w:ilvl="1" w:tplc="FA788302">
      <w:start w:val="1"/>
      <w:numFmt w:val="bullet"/>
      <w:pStyle w:val="3"/>
      <w:lvlText w:val=""/>
      <w:lvlJc w:val="left"/>
      <w:pPr>
        <w:tabs>
          <w:tab w:val="num" w:pos="-174"/>
        </w:tabs>
        <w:ind w:left="-174" w:hanging="480"/>
      </w:pPr>
      <w:rPr>
        <w:rFonts w:ascii="Wingdings" w:hAnsi="Wingdings" w:hint="default"/>
      </w:rPr>
    </w:lvl>
    <w:lvl w:ilvl="2" w:tplc="6D086344">
      <w:start w:val="1"/>
      <w:numFmt w:val="bullet"/>
      <w:pStyle w:val="41"/>
      <w:lvlText w:val=""/>
      <w:lvlJc w:val="left"/>
      <w:pPr>
        <w:tabs>
          <w:tab w:val="num" w:pos="306"/>
        </w:tabs>
        <w:ind w:left="30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786"/>
        </w:tabs>
        <w:ind w:left="78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266"/>
        </w:tabs>
        <w:ind w:left="126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746"/>
        </w:tabs>
        <w:ind w:left="174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226"/>
        </w:tabs>
        <w:ind w:left="222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706"/>
        </w:tabs>
        <w:ind w:left="270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186"/>
        </w:tabs>
        <w:ind w:left="3186" w:hanging="480"/>
      </w:pPr>
      <w:rPr>
        <w:rFonts w:ascii="Wingdings" w:hAnsi="Wingdings" w:hint="default"/>
      </w:rPr>
    </w:lvl>
  </w:abstractNum>
  <w:abstractNum w:abstractNumId="20" w15:restartNumberingAfterBreak="0">
    <w:nsid w:val="5F1455A8"/>
    <w:multiLevelType w:val="hybridMultilevel"/>
    <w:tmpl w:val="7A68464C"/>
    <w:lvl w:ilvl="0" w:tplc="E59649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0A97484"/>
    <w:multiLevelType w:val="multilevel"/>
    <w:tmpl w:val="B1C07FC0"/>
    <w:lvl w:ilvl="0">
      <w:start w:val="1"/>
      <w:numFmt w:val="taiwaneseCountingThousand"/>
      <w:pStyle w:val="a1"/>
      <w:lvlText w:val="第%1章"/>
      <w:lvlJc w:val="left"/>
      <w:pPr>
        <w:ind w:left="700" w:hanging="700"/>
      </w:pPr>
      <w:rPr>
        <w:rFonts w:ascii="Times New Roman" w:eastAsia="標楷體" w:hAnsi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</w:rPr>
    </w:lvl>
    <w:lvl w:ilvl="1">
      <w:start w:val="1"/>
      <w:numFmt w:val="taiwaneseCountingThousand"/>
      <w:lvlText w:val="第%2節"/>
      <w:lvlJc w:val="left"/>
      <w:pPr>
        <w:ind w:left="900" w:hanging="700"/>
      </w:pPr>
      <w:rPr>
        <w:rFonts w:ascii="Times New Roman" w:eastAsia="標楷體" w:hAnsi="Times New Roman" w:hint="default"/>
        <w:b w:val="0"/>
        <w:i w:val="0"/>
        <w:sz w:val="28"/>
        <w:lang w:val="en-US"/>
      </w:rPr>
    </w:lvl>
    <w:lvl w:ilvl="2">
      <w:start w:val="1"/>
      <w:numFmt w:val="taiwaneseCountingThousand"/>
      <w:lvlText w:val="%3、"/>
      <w:lvlJc w:val="left"/>
      <w:pPr>
        <w:ind w:left="1260" w:hanging="700"/>
      </w:pPr>
      <w:rPr>
        <w:rFonts w:ascii="Times New Roman" w:eastAsia="標楷體" w:hAnsi="Times New Roman" w:hint="default"/>
        <w:b w:val="0"/>
        <w:i w:val="0"/>
        <w:color w:val="auto"/>
        <w:sz w:val="28"/>
      </w:rPr>
    </w:lvl>
    <w:lvl w:ilvl="3">
      <w:start w:val="1"/>
      <w:numFmt w:val="taiwaneseCountingThousand"/>
      <w:pStyle w:val="a2"/>
      <w:lvlText w:val="(%4)"/>
      <w:lvlJc w:val="left"/>
      <w:pPr>
        <w:ind w:left="1400" w:hanging="560"/>
      </w:pPr>
      <w:rPr>
        <w:rFonts w:ascii="Times New Roman" w:eastAsia="標楷體" w:hAnsi="Times New Roman" w:hint="default"/>
        <w:b w:val="0"/>
        <w:i w:val="0"/>
        <w:sz w:val="28"/>
      </w:rPr>
    </w:lvl>
    <w:lvl w:ilvl="4">
      <w:start w:val="1"/>
      <w:numFmt w:val="decimal"/>
      <w:pStyle w:val="10"/>
      <w:lvlText w:val="%5."/>
      <w:lvlJc w:val="left"/>
      <w:pPr>
        <w:ind w:left="1540" w:hanging="420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decimal"/>
      <w:pStyle w:val="1"/>
      <w:lvlText w:val="(%6)"/>
      <w:lvlJc w:val="left"/>
      <w:pPr>
        <w:ind w:left="1820" w:hanging="420"/>
      </w:pPr>
      <w:rPr>
        <w:rFonts w:ascii="Times New Roman" w:eastAsia="標楷體" w:hAnsi="Times New Roman" w:hint="default"/>
        <w:b w:val="0"/>
        <w:i w:val="0"/>
        <w:sz w:val="28"/>
      </w:rPr>
    </w:lvl>
    <w:lvl w:ilvl="6">
      <w:start w:val="1"/>
      <w:numFmt w:val="upperLetter"/>
      <w:pStyle w:val="a3"/>
      <w:lvlText w:val="%7."/>
      <w:lvlJc w:val="left"/>
      <w:pPr>
        <w:ind w:left="2100" w:hanging="42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</w:rPr>
    </w:lvl>
    <w:lvl w:ilvl="7">
      <w:start w:val="1"/>
      <w:numFmt w:val="upperLetter"/>
      <w:lvlText w:val="(%8)"/>
      <w:lvlJc w:val="left"/>
      <w:pPr>
        <w:ind w:left="2380" w:hanging="420"/>
      </w:pPr>
      <w:rPr>
        <w:rFonts w:ascii="Times New Roman" w:eastAsia="標楷體" w:hAnsi="Times New Roman" w:hint="default"/>
        <w:b w:val="0"/>
        <w:i w:val="0"/>
        <w:sz w:val="28"/>
      </w:rPr>
    </w:lvl>
    <w:lvl w:ilvl="8">
      <w:start w:val="1"/>
      <w:numFmt w:val="lowerLetter"/>
      <w:lvlText w:val="%9."/>
      <w:lvlJc w:val="left"/>
      <w:pPr>
        <w:ind w:left="2660" w:hanging="420"/>
      </w:pPr>
      <w:rPr>
        <w:rFonts w:ascii="Times New Roman" w:eastAsia="標楷體" w:hAnsi="Times New Roman" w:hint="default"/>
        <w:b w:val="0"/>
        <w:i w:val="0"/>
        <w:sz w:val="28"/>
      </w:rPr>
    </w:lvl>
  </w:abstractNum>
  <w:abstractNum w:abstractNumId="22" w15:restartNumberingAfterBreak="0">
    <w:nsid w:val="622F7BB4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33C42D8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Segoe" w:eastAsia="Segoe" w:hAnsi="Segoe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5" w15:restartNumberingAfterBreak="0">
    <w:nsid w:val="6DB22422"/>
    <w:multiLevelType w:val="multilevel"/>
    <w:tmpl w:val="90E29C92"/>
    <w:styleLink w:val="Checklist"/>
    <w:lvl w:ilvl="0">
      <w:start w:val="1"/>
      <w:numFmt w:val="bullet"/>
      <w:pStyle w:val="CheckList0"/>
      <w:lvlText w:val=""/>
      <w:lvlJc w:val="left"/>
      <w:pPr>
        <w:ind w:left="360" w:hanging="360"/>
      </w:pPr>
      <w:rPr>
        <w:rFonts w:ascii="Wingdings" w:hAnsi="Wingdings" w:cs="Times New Roman"/>
        <w:color w:val="4F81BD" w:themeColor="accent1"/>
        <w:position w:val="-6"/>
        <w:sz w:val="36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  <w:color w:val="4F81BD" w:themeColor="accent1"/>
        <w:position w:val="-6"/>
        <w:sz w:val="36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/>
        <w:color w:val="4F81BD" w:themeColor="accent1"/>
        <w:position w:val="-6"/>
        <w:sz w:val="36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74D43EF4"/>
    <w:multiLevelType w:val="multilevel"/>
    <w:tmpl w:val="C884F0B4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pStyle w:val="80"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27" w15:restartNumberingAfterBreak="0">
    <w:nsid w:val="758E0E53"/>
    <w:multiLevelType w:val="multilevel"/>
    <w:tmpl w:val="96CA6F7A"/>
    <w:styleLink w:val="WWNum1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"/>
      <w:lvlJc w:val="left"/>
      <w:rPr>
        <w:rFonts w:ascii="Wingdings" w:hAnsi="Wingdings"/>
      </w:rPr>
    </w:lvl>
    <w:lvl w:ilvl="2">
      <w:numFmt w:val="bullet"/>
      <w:lvlText w:val=""/>
      <w:lvlJc w:val="left"/>
      <w:rPr>
        <w:rFonts w:ascii="Wingdings" w:hAnsi="Wingdings"/>
      </w:rPr>
    </w:lvl>
    <w:lvl w:ilvl="3">
      <w:numFmt w:val="bullet"/>
      <w:lvlText w:val=""/>
      <w:lvlJc w:val="left"/>
      <w:rPr>
        <w:rFonts w:ascii="Wingdings" w:hAnsi="Wingdings"/>
      </w:rPr>
    </w:lvl>
    <w:lvl w:ilvl="4">
      <w:numFmt w:val="bullet"/>
      <w:lvlText w:val=""/>
      <w:lvlJc w:val="left"/>
      <w:rPr>
        <w:rFonts w:ascii="Wingdings" w:hAnsi="Wingdings"/>
      </w:rPr>
    </w:lvl>
    <w:lvl w:ilvl="5">
      <w:numFmt w:val="bullet"/>
      <w:lvlText w:val=""/>
      <w:lvlJc w:val="left"/>
      <w:rPr>
        <w:rFonts w:ascii="Wingdings" w:hAnsi="Wingdings"/>
      </w:rPr>
    </w:lvl>
    <w:lvl w:ilvl="6">
      <w:numFmt w:val="bullet"/>
      <w:lvlText w:val=""/>
      <w:lvlJc w:val="left"/>
      <w:rPr>
        <w:rFonts w:ascii="Wingdings" w:hAnsi="Wingdings"/>
      </w:rPr>
    </w:lvl>
    <w:lvl w:ilvl="7">
      <w:numFmt w:val="bullet"/>
      <w:lvlText w:val=""/>
      <w:lvlJc w:val="left"/>
      <w:rPr>
        <w:rFonts w:ascii="Wingdings" w:hAnsi="Wingdings"/>
      </w:rPr>
    </w:lvl>
    <w:lvl w:ilvl="8">
      <w:numFmt w:val="bullet"/>
      <w:lvlText w:val=""/>
      <w:lvlJc w:val="left"/>
      <w:rPr>
        <w:rFonts w:ascii="Wingdings" w:hAnsi="Wingdings"/>
      </w:rPr>
    </w:lvl>
  </w:abstractNum>
  <w:abstractNum w:abstractNumId="28" w15:restartNumberingAfterBreak="0">
    <w:nsid w:val="795D4557"/>
    <w:multiLevelType w:val="hybridMultilevel"/>
    <w:tmpl w:val="BCE66056"/>
    <w:lvl w:ilvl="0" w:tplc="5D5AE32E">
      <w:start w:val="1"/>
      <w:numFmt w:val="decimal"/>
      <w:suff w:val="nothing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0"/>
  </w:num>
  <w:num w:numId="5">
    <w:abstractNumId w:val="26"/>
  </w:num>
  <w:num w:numId="6">
    <w:abstractNumId w:val="24"/>
  </w:num>
  <w:num w:numId="7">
    <w:abstractNumId w:val="9"/>
  </w:num>
  <w:num w:numId="8">
    <w:abstractNumId w:val="25"/>
  </w:num>
  <w:num w:numId="9">
    <w:abstractNumId w:val="14"/>
    <w:lvlOverride w:ilvl="0">
      <w:lvl w:ilvl="0">
        <w:start w:val="1"/>
        <w:numFmt w:val="decimal"/>
        <w:pStyle w:val="Heading1Numbered"/>
        <w:lvlText w:val="%1"/>
        <w:lvlJc w:val="left"/>
        <w:pPr>
          <w:ind w:left="0" w:hanging="539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Numbered"/>
        <w:lvlText w:val="%1.%2"/>
        <w:lvlJc w:val="left"/>
        <w:pPr>
          <w:ind w:left="227" w:hanging="76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Numbered"/>
        <w:lvlText w:val="%1.%2.%3"/>
        <w:lvlJc w:val="left"/>
        <w:pPr>
          <w:ind w:left="765" w:hanging="765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>
    <w:abstractNumId w:val="3"/>
  </w:num>
  <w:num w:numId="11">
    <w:abstractNumId w:val="19"/>
  </w:num>
  <w:num w:numId="12">
    <w:abstractNumId w:val="18"/>
  </w:num>
  <w:num w:numId="13">
    <w:abstractNumId w:val="11"/>
  </w:num>
  <w:num w:numId="14">
    <w:abstractNumId w:val="2"/>
  </w:num>
  <w:num w:numId="15">
    <w:abstractNumId w:val="27"/>
  </w:num>
  <w:num w:numId="16">
    <w:abstractNumId w:val="4"/>
  </w:num>
  <w:num w:numId="17">
    <w:abstractNumId w:val="14"/>
  </w:num>
  <w:num w:numId="18">
    <w:abstractNumId w:val="14"/>
    <w:lvlOverride w:ilvl="0">
      <w:lvl w:ilvl="0">
        <w:start w:val="1"/>
        <w:numFmt w:val="decimal"/>
        <w:pStyle w:val="Heading1Numbered"/>
        <w:lvlText w:val="%1"/>
        <w:lvlJc w:val="left"/>
        <w:pPr>
          <w:ind w:left="0" w:hanging="539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Numbered"/>
        <w:lvlText w:val="%1.%2"/>
        <w:lvlJc w:val="left"/>
        <w:pPr>
          <w:ind w:left="227" w:hanging="76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Numbered"/>
        <w:lvlText w:val="%1.%2.%3"/>
        <w:lvlJc w:val="left"/>
        <w:pPr>
          <w:ind w:left="765" w:hanging="765"/>
        </w:pPr>
        <w:rPr>
          <w:rFonts w:hint="default"/>
          <w:sz w:val="24"/>
          <w:szCs w:val="24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>
    <w:abstractNumId w:val="15"/>
  </w:num>
  <w:num w:numId="20">
    <w:abstractNumId w:val="0"/>
  </w:num>
  <w:num w:numId="21">
    <w:abstractNumId w:val="21"/>
  </w:num>
  <w:num w:numId="22">
    <w:abstractNumId w:val="5"/>
  </w:num>
  <w:num w:numId="23">
    <w:abstractNumId w:val="14"/>
    <w:lvlOverride w:ilvl="0">
      <w:lvl w:ilvl="0">
        <w:start w:val="1"/>
        <w:numFmt w:val="decimal"/>
        <w:pStyle w:val="Heading1Numbered"/>
        <w:lvlText w:val="%1"/>
        <w:lvlJc w:val="left"/>
        <w:pPr>
          <w:ind w:left="0" w:hanging="539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Numbered"/>
        <w:lvlText w:val="%1.%2"/>
        <w:lvlJc w:val="left"/>
        <w:pPr>
          <w:ind w:left="227" w:hanging="76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Numbered"/>
        <w:lvlText w:val="%1.%2.%3"/>
        <w:lvlJc w:val="left"/>
        <w:pPr>
          <w:ind w:left="765" w:hanging="765"/>
        </w:pPr>
        <w:rPr>
          <w:rFonts w:ascii="微軟正黑體" w:eastAsia="微軟正黑體" w:hAnsi="微軟正黑體"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4">
    <w:abstractNumId w:val="7"/>
  </w:num>
  <w:num w:numId="25">
    <w:abstractNumId w:val="22"/>
  </w:num>
  <w:num w:numId="26">
    <w:abstractNumId w:val="13"/>
  </w:num>
  <w:num w:numId="27">
    <w:abstractNumId w:val="12"/>
  </w:num>
  <w:num w:numId="28">
    <w:abstractNumId w:val="28"/>
  </w:num>
  <w:num w:numId="29">
    <w:abstractNumId w:val="23"/>
  </w:num>
  <w:num w:numId="30">
    <w:abstractNumId w:val="6"/>
  </w:num>
  <w:num w:numId="31">
    <w:abstractNumId w:val="8"/>
  </w:num>
  <w:num w:numId="3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BE"/>
    <w:rsid w:val="000002D1"/>
    <w:rsid w:val="00000505"/>
    <w:rsid w:val="000015C3"/>
    <w:rsid w:val="00001A99"/>
    <w:rsid w:val="00001D72"/>
    <w:rsid w:val="000036E9"/>
    <w:rsid w:val="00005F37"/>
    <w:rsid w:val="000109F5"/>
    <w:rsid w:val="00010AC5"/>
    <w:rsid w:val="00011F41"/>
    <w:rsid w:val="00012E51"/>
    <w:rsid w:val="00012E86"/>
    <w:rsid w:val="000131E6"/>
    <w:rsid w:val="000139A5"/>
    <w:rsid w:val="00013B42"/>
    <w:rsid w:val="00014FB4"/>
    <w:rsid w:val="000162A3"/>
    <w:rsid w:val="0001694F"/>
    <w:rsid w:val="0002214E"/>
    <w:rsid w:val="00022A22"/>
    <w:rsid w:val="00023680"/>
    <w:rsid w:val="00024A45"/>
    <w:rsid w:val="00024EC6"/>
    <w:rsid w:val="000254A3"/>
    <w:rsid w:val="00025C64"/>
    <w:rsid w:val="00030B61"/>
    <w:rsid w:val="00031786"/>
    <w:rsid w:val="0003280B"/>
    <w:rsid w:val="000328D7"/>
    <w:rsid w:val="000340DB"/>
    <w:rsid w:val="00034E01"/>
    <w:rsid w:val="000360BD"/>
    <w:rsid w:val="000360E8"/>
    <w:rsid w:val="00037DE5"/>
    <w:rsid w:val="0004284C"/>
    <w:rsid w:val="0004501D"/>
    <w:rsid w:val="00045307"/>
    <w:rsid w:val="00045DD0"/>
    <w:rsid w:val="00045FC1"/>
    <w:rsid w:val="000466CC"/>
    <w:rsid w:val="00046E21"/>
    <w:rsid w:val="000516F3"/>
    <w:rsid w:val="00052585"/>
    <w:rsid w:val="000525D1"/>
    <w:rsid w:val="000538D6"/>
    <w:rsid w:val="00054F28"/>
    <w:rsid w:val="000555D8"/>
    <w:rsid w:val="00055D74"/>
    <w:rsid w:val="00060BB4"/>
    <w:rsid w:val="00060BD4"/>
    <w:rsid w:val="00061A42"/>
    <w:rsid w:val="00061B33"/>
    <w:rsid w:val="00061F9E"/>
    <w:rsid w:val="00062A48"/>
    <w:rsid w:val="00062D98"/>
    <w:rsid w:val="000638AB"/>
    <w:rsid w:val="00063DCE"/>
    <w:rsid w:val="00064A5F"/>
    <w:rsid w:val="00064AB2"/>
    <w:rsid w:val="00064B88"/>
    <w:rsid w:val="00064CC0"/>
    <w:rsid w:val="000650F3"/>
    <w:rsid w:val="0006591A"/>
    <w:rsid w:val="00065B8D"/>
    <w:rsid w:val="00066D52"/>
    <w:rsid w:val="00070AB9"/>
    <w:rsid w:val="00070ECC"/>
    <w:rsid w:val="00072402"/>
    <w:rsid w:val="0007507E"/>
    <w:rsid w:val="000758B9"/>
    <w:rsid w:val="000773BF"/>
    <w:rsid w:val="000776B5"/>
    <w:rsid w:val="00080123"/>
    <w:rsid w:val="00080239"/>
    <w:rsid w:val="00080AB4"/>
    <w:rsid w:val="00080AB9"/>
    <w:rsid w:val="000823E5"/>
    <w:rsid w:val="00082866"/>
    <w:rsid w:val="00082E3C"/>
    <w:rsid w:val="000841C1"/>
    <w:rsid w:val="0008467B"/>
    <w:rsid w:val="0008513B"/>
    <w:rsid w:val="0008552C"/>
    <w:rsid w:val="00085ED6"/>
    <w:rsid w:val="00086070"/>
    <w:rsid w:val="000872EC"/>
    <w:rsid w:val="00087CAF"/>
    <w:rsid w:val="00090DE3"/>
    <w:rsid w:val="00092077"/>
    <w:rsid w:val="00092551"/>
    <w:rsid w:val="00096E25"/>
    <w:rsid w:val="000A122A"/>
    <w:rsid w:val="000A1379"/>
    <w:rsid w:val="000A170F"/>
    <w:rsid w:val="000A1C94"/>
    <w:rsid w:val="000A1CB6"/>
    <w:rsid w:val="000A1E11"/>
    <w:rsid w:val="000A2C80"/>
    <w:rsid w:val="000A4487"/>
    <w:rsid w:val="000A449B"/>
    <w:rsid w:val="000A509E"/>
    <w:rsid w:val="000A7ADB"/>
    <w:rsid w:val="000B063B"/>
    <w:rsid w:val="000B2D5D"/>
    <w:rsid w:val="000B38D3"/>
    <w:rsid w:val="000B4E75"/>
    <w:rsid w:val="000B657A"/>
    <w:rsid w:val="000B7030"/>
    <w:rsid w:val="000B7380"/>
    <w:rsid w:val="000C1AEE"/>
    <w:rsid w:val="000C201D"/>
    <w:rsid w:val="000C28B3"/>
    <w:rsid w:val="000C2AD8"/>
    <w:rsid w:val="000C34F4"/>
    <w:rsid w:val="000C3662"/>
    <w:rsid w:val="000C4286"/>
    <w:rsid w:val="000C4716"/>
    <w:rsid w:val="000C4D86"/>
    <w:rsid w:val="000C79AB"/>
    <w:rsid w:val="000D02F6"/>
    <w:rsid w:val="000D07A6"/>
    <w:rsid w:val="000D21E7"/>
    <w:rsid w:val="000D298A"/>
    <w:rsid w:val="000D2B21"/>
    <w:rsid w:val="000D387E"/>
    <w:rsid w:val="000D4614"/>
    <w:rsid w:val="000D49AD"/>
    <w:rsid w:val="000D4C0D"/>
    <w:rsid w:val="000D5B06"/>
    <w:rsid w:val="000D6A7F"/>
    <w:rsid w:val="000D7DB0"/>
    <w:rsid w:val="000E1069"/>
    <w:rsid w:val="000E2AB3"/>
    <w:rsid w:val="000E422D"/>
    <w:rsid w:val="000E58E7"/>
    <w:rsid w:val="000E673D"/>
    <w:rsid w:val="000E745C"/>
    <w:rsid w:val="000E7E86"/>
    <w:rsid w:val="000F31C8"/>
    <w:rsid w:val="000F34B5"/>
    <w:rsid w:val="000F3523"/>
    <w:rsid w:val="000F3567"/>
    <w:rsid w:val="000F3B7F"/>
    <w:rsid w:val="000F4E06"/>
    <w:rsid w:val="000F60D2"/>
    <w:rsid w:val="000F738A"/>
    <w:rsid w:val="0010076E"/>
    <w:rsid w:val="00101785"/>
    <w:rsid w:val="001017B0"/>
    <w:rsid w:val="00102640"/>
    <w:rsid w:val="001034AD"/>
    <w:rsid w:val="00104708"/>
    <w:rsid w:val="0010517F"/>
    <w:rsid w:val="00106FF8"/>
    <w:rsid w:val="001078EC"/>
    <w:rsid w:val="00110694"/>
    <w:rsid w:val="001106E7"/>
    <w:rsid w:val="00110EB4"/>
    <w:rsid w:val="00111389"/>
    <w:rsid w:val="00111C7A"/>
    <w:rsid w:val="001122FF"/>
    <w:rsid w:val="00112641"/>
    <w:rsid w:val="00114346"/>
    <w:rsid w:val="00117013"/>
    <w:rsid w:val="00120D0E"/>
    <w:rsid w:val="00120DFB"/>
    <w:rsid w:val="0012131B"/>
    <w:rsid w:val="00122EDE"/>
    <w:rsid w:val="00123B04"/>
    <w:rsid w:val="00124783"/>
    <w:rsid w:val="0012530C"/>
    <w:rsid w:val="001257A6"/>
    <w:rsid w:val="00125EB6"/>
    <w:rsid w:val="0012684F"/>
    <w:rsid w:val="00126CEC"/>
    <w:rsid w:val="00130E10"/>
    <w:rsid w:val="00132789"/>
    <w:rsid w:val="00132C07"/>
    <w:rsid w:val="001370A2"/>
    <w:rsid w:val="00137B3B"/>
    <w:rsid w:val="00137E4C"/>
    <w:rsid w:val="001408A2"/>
    <w:rsid w:val="001415B1"/>
    <w:rsid w:val="00141769"/>
    <w:rsid w:val="00141CDC"/>
    <w:rsid w:val="00141E38"/>
    <w:rsid w:val="00141E53"/>
    <w:rsid w:val="001424A2"/>
    <w:rsid w:val="00142D71"/>
    <w:rsid w:val="00143702"/>
    <w:rsid w:val="0014401D"/>
    <w:rsid w:val="001444DB"/>
    <w:rsid w:val="0014683E"/>
    <w:rsid w:val="00146A52"/>
    <w:rsid w:val="00147C31"/>
    <w:rsid w:val="00150609"/>
    <w:rsid w:val="00150BEF"/>
    <w:rsid w:val="00154A75"/>
    <w:rsid w:val="00154DF7"/>
    <w:rsid w:val="001566D4"/>
    <w:rsid w:val="00157D37"/>
    <w:rsid w:val="001616E8"/>
    <w:rsid w:val="001621B1"/>
    <w:rsid w:val="001635E8"/>
    <w:rsid w:val="001667B6"/>
    <w:rsid w:val="00166EA1"/>
    <w:rsid w:val="001677E5"/>
    <w:rsid w:val="001701E0"/>
    <w:rsid w:val="00171690"/>
    <w:rsid w:val="00172BA3"/>
    <w:rsid w:val="001735CA"/>
    <w:rsid w:val="00173E18"/>
    <w:rsid w:val="00173F62"/>
    <w:rsid w:val="0017486D"/>
    <w:rsid w:val="00176347"/>
    <w:rsid w:val="00176676"/>
    <w:rsid w:val="0018144C"/>
    <w:rsid w:val="00181FAC"/>
    <w:rsid w:val="00183234"/>
    <w:rsid w:val="001837C1"/>
    <w:rsid w:val="00183FE5"/>
    <w:rsid w:val="00184216"/>
    <w:rsid w:val="00184D13"/>
    <w:rsid w:val="00185479"/>
    <w:rsid w:val="0018684E"/>
    <w:rsid w:val="0018756F"/>
    <w:rsid w:val="00190382"/>
    <w:rsid w:val="00190582"/>
    <w:rsid w:val="0019213B"/>
    <w:rsid w:val="001928A2"/>
    <w:rsid w:val="00192D78"/>
    <w:rsid w:val="00193C3D"/>
    <w:rsid w:val="00193CA5"/>
    <w:rsid w:val="00193DF9"/>
    <w:rsid w:val="00193E8C"/>
    <w:rsid w:val="00193EE9"/>
    <w:rsid w:val="0019565C"/>
    <w:rsid w:val="001A0811"/>
    <w:rsid w:val="001A0895"/>
    <w:rsid w:val="001A15C9"/>
    <w:rsid w:val="001A2645"/>
    <w:rsid w:val="001A3888"/>
    <w:rsid w:val="001A3AFA"/>
    <w:rsid w:val="001A4CB9"/>
    <w:rsid w:val="001A5938"/>
    <w:rsid w:val="001A6165"/>
    <w:rsid w:val="001A6189"/>
    <w:rsid w:val="001A76A7"/>
    <w:rsid w:val="001B07A8"/>
    <w:rsid w:val="001B0B67"/>
    <w:rsid w:val="001B2997"/>
    <w:rsid w:val="001B3BB1"/>
    <w:rsid w:val="001B4B1F"/>
    <w:rsid w:val="001B6477"/>
    <w:rsid w:val="001B79BC"/>
    <w:rsid w:val="001C0943"/>
    <w:rsid w:val="001C0E37"/>
    <w:rsid w:val="001C0E61"/>
    <w:rsid w:val="001C17D4"/>
    <w:rsid w:val="001C2309"/>
    <w:rsid w:val="001C2AD4"/>
    <w:rsid w:val="001C3C9E"/>
    <w:rsid w:val="001C6B4D"/>
    <w:rsid w:val="001C6B69"/>
    <w:rsid w:val="001D19D7"/>
    <w:rsid w:val="001D1F44"/>
    <w:rsid w:val="001D3168"/>
    <w:rsid w:val="001D3B92"/>
    <w:rsid w:val="001D49B2"/>
    <w:rsid w:val="001D7321"/>
    <w:rsid w:val="001E0036"/>
    <w:rsid w:val="001E0A62"/>
    <w:rsid w:val="001E0E05"/>
    <w:rsid w:val="001E3E7A"/>
    <w:rsid w:val="001E45B8"/>
    <w:rsid w:val="001E4E5B"/>
    <w:rsid w:val="001E53DB"/>
    <w:rsid w:val="001E5887"/>
    <w:rsid w:val="001E5B7F"/>
    <w:rsid w:val="001E5C29"/>
    <w:rsid w:val="001E6B9F"/>
    <w:rsid w:val="001F216C"/>
    <w:rsid w:val="001F3A6A"/>
    <w:rsid w:val="001F3B07"/>
    <w:rsid w:val="001F51BD"/>
    <w:rsid w:val="001F52AC"/>
    <w:rsid w:val="001F5401"/>
    <w:rsid w:val="001F6BF2"/>
    <w:rsid w:val="001F7A0E"/>
    <w:rsid w:val="00200C8B"/>
    <w:rsid w:val="0020145E"/>
    <w:rsid w:val="00202A2C"/>
    <w:rsid w:val="002046E1"/>
    <w:rsid w:val="002053C0"/>
    <w:rsid w:val="00206C6A"/>
    <w:rsid w:val="002120DF"/>
    <w:rsid w:val="00212E6B"/>
    <w:rsid w:val="00216980"/>
    <w:rsid w:val="00216D0F"/>
    <w:rsid w:val="0021723F"/>
    <w:rsid w:val="0021726E"/>
    <w:rsid w:val="00220D81"/>
    <w:rsid w:val="0022249A"/>
    <w:rsid w:val="00222A41"/>
    <w:rsid w:val="00223776"/>
    <w:rsid w:val="00223876"/>
    <w:rsid w:val="002238F7"/>
    <w:rsid w:val="00226142"/>
    <w:rsid w:val="002265CB"/>
    <w:rsid w:val="00226F39"/>
    <w:rsid w:val="002274F7"/>
    <w:rsid w:val="00227E2A"/>
    <w:rsid w:val="0023009C"/>
    <w:rsid w:val="0023122A"/>
    <w:rsid w:val="002314AC"/>
    <w:rsid w:val="002325BF"/>
    <w:rsid w:val="00234317"/>
    <w:rsid w:val="00234AA9"/>
    <w:rsid w:val="00235849"/>
    <w:rsid w:val="002361FB"/>
    <w:rsid w:val="0023638E"/>
    <w:rsid w:val="002377CD"/>
    <w:rsid w:val="00237EEC"/>
    <w:rsid w:val="00240C73"/>
    <w:rsid w:val="00241162"/>
    <w:rsid w:val="00242523"/>
    <w:rsid w:val="00244581"/>
    <w:rsid w:val="0024579C"/>
    <w:rsid w:val="002457AC"/>
    <w:rsid w:val="00245954"/>
    <w:rsid w:val="0024629C"/>
    <w:rsid w:val="00246897"/>
    <w:rsid w:val="0025060F"/>
    <w:rsid w:val="002525BB"/>
    <w:rsid w:val="002558A9"/>
    <w:rsid w:val="0025611E"/>
    <w:rsid w:val="002570BB"/>
    <w:rsid w:val="00260B72"/>
    <w:rsid w:val="00260ECA"/>
    <w:rsid w:val="002614BD"/>
    <w:rsid w:val="00261719"/>
    <w:rsid w:val="002618EC"/>
    <w:rsid w:val="00261B29"/>
    <w:rsid w:val="00263521"/>
    <w:rsid w:val="002638AB"/>
    <w:rsid w:val="002639C1"/>
    <w:rsid w:val="002641AC"/>
    <w:rsid w:val="0026563C"/>
    <w:rsid w:val="002661F7"/>
    <w:rsid w:val="002665BE"/>
    <w:rsid w:val="00270A27"/>
    <w:rsid w:val="0027186E"/>
    <w:rsid w:val="002721CA"/>
    <w:rsid w:val="0027307D"/>
    <w:rsid w:val="002736BB"/>
    <w:rsid w:val="00273AD9"/>
    <w:rsid w:val="00275140"/>
    <w:rsid w:val="00277593"/>
    <w:rsid w:val="002778E3"/>
    <w:rsid w:val="0028086C"/>
    <w:rsid w:val="00280C02"/>
    <w:rsid w:val="0028216F"/>
    <w:rsid w:val="002836C1"/>
    <w:rsid w:val="00283737"/>
    <w:rsid w:val="00283BEF"/>
    <w:rsid w:val="002861A6"/>
    <w:rsid w:val="0028666D"/>
    <w:rsid w:val="00286AD3"/>
    <w:rsid w:val="00287FBF"/>
    <w:rsid w:val="00290BB0"/>
    <w:rsid w:val="00292240"/>
    <w:rsid w:val="00292731"/>
    <w:rsid w:val="00293339"/>
    <w:rsid w:val="002936F1"/>
    <w:rsid w:val="002938D5"/>
    <w:rsid w:val="002946C6"/>
    <w:rsid w:val="00294E8E"/>
    <w:rsid w:val="00295A8C"/>
    <w:rsid w:val="00297465"/>
    <w:rsid w:val="00297A8D"/>
    <w:rsid w:val="002A19AB"/>
    <w:rsid w:val="002A21D7"/>
    <w:rsid w:val="002A3995"/>
    <w:rsid w:val="002A3C03"/>
    <w:rsid w:val="002A410E"/>
    <w:rsid w:val="002A53A6"/>
    <w:rsid w:val="002A67F4"/>
    <w:rsid w:val="002A6B85"/>
    <w:rsid w:val="002A7B2A"/>
    <w:rsid w:val="002B0689"/>
    <w:rsid w:val="002B07BC"/>
    <w:rsid w:val="002B4142"/>
    <w:rsid w:val="002B463C"/>
    <w:rsid w:val="002B7A30"/>
    <w:rsid w:val="002C0A0E"/>
    <w:rsid w:val="002C11FC"/>
    <w:rsid w:val="002C165E"/>
    <w:rsid w:val="002C3BDE"/>
    <w:rsid w:val="002C6014"/>
    <w:rsid w:val="002C6848"/>
    <w:rsid w:val="002C7CAF"/>
    <w:rsid w:val="002D0255"/>
    <w:rsid w:val="002D0CEC"/>
    <w:rsid w:val="002D1110"/>
    <w:rsid w:val="002D26D6"/>
    <w:rsid w:val="002D42A2"/>
    <w:rsid w:val="002D66AE"/>
    <w:rsid w:val="002E0BD4"/>
    <w:rsid w:val="002E1CB2"/>
    <w:rsid w:val="002E1D4C"/>
    <w:rsid w:val="002E24F0"/>
    <w:rsid w:val="002E2C83"/>
    <w:rsid w:val="002E2F18"/>
    <w:rsid w:val="002E39B7"/>
    <w:rsid w:val="002E4E3F"/>
    <w:rsid w:val="002E6C24"/>
    <w:rsid w:val="002F0465"/>
    <w:rsid w:val="002F144D"/>
    <w:rsid w:val="002F25C6"/>
    <w:rsid w:val="002F2D61"/>
    <w:rsid w:val="002F3C6C"/>
    <w:rsid w:val="002F4A95"/>
    <w:rsid w:val="002F4EDB"/>
    <w:rsid w:val="002F550F"/>
    <w:rsid w:val="002F55AC"/>
    <w:rsid w:val="002F60E8"/>
    <w:rsid w:val="002F6289"/>
    <w:rsid w:val="002F6B2D"/>
    <w:rsid w:val="00300317"/>
    <w:rsid w:val="00300A17"/>
    <w:rsid w:val="00300BBC"/>
    <w:rsid w:val="00304EE9"/>
    <w:rsid w:val="003056D0"/>
    <w:rsid w:val="0030625A"/>
    <w:rsid w:val="00307335"/>
    <w:rsid w:val="00307F3D"/>
    <w:rsid w:val="00307F57"/>
    <w:rsid w:val="00310D77"/>
    <w:rsid w:val="00310E90"/>
    <w:rsid w:val="00311228"/>
    <w:rsid w:val="0031134F"/>
    <w:rsid w:val="00311A4A"/>
    <w:rsid w:val="0031239B"/>
    <w:rsid w:val="003123AB"/>
    <w:rsid w:val="0031240E"/>
    <w:rsid w:val="0031606F"/>
    <w:rsid w:val="00316A76"/>
    <w:rsid w:val="00317470"/>
    <w:rsid w:val="0031780C"/>
    <w:rsid w:val="00317F63"/>
    <w:rsid w:val="00321319"/>
    <w:rsid w:val="00322DA3"/>
    <w:rsid w:val="00322EB5"/>
    <w:rsid w:val="003230CF"/>
    <w:rsid w:val="00323659"/>
    <w:rsid w:val="0032512C"/>
    <w:rsid w:val="003252B3"/>
    <w:rsid w:val="00326149"/>
    <w:rsid w:val="003262C9"/>
    <w:rsid w:val="00327A2B"/>
    <w:rsid w:val="00327B93"/>
    <w:rsid w:val="003313DD"/>
    <w:rsid w:val="00331B96"/>
    <w:rsid w:val="00333332"/>
    <w:rsid w:val="0033390C"/>
    <w:rsid w:val="0033418E"/>
    <w:rsid w:val="00334AD1"/>
    <w:rsid w:val="00334BAD"/>
    <w:rsid w:val="00334DE8"/>
    <w:rsid w:val="00334F92"/>
    <w:rsid w:val="00340665"/>
    <w:rsid w:val="00341A33"/>
    <w:rsid w:val="00341A8F"/>
    <w:rsid w:val="00341FBE"/>
    <w:rsid w:val="003422DE"/>
    <w:rsid w:val="00342E40"/>
    <w:rsid w:val="003435AD"/>
    <w:rsid w:val="00343693"/>
    <w:rsid w:val="003444B7"/>
    <w:rsid w:val="00346263"/>
    <w:rsid w:val="0035099E"/>
    <w:rsid w:val="0035104B"/>
    <w:rsid w:val="00352CC2"/>
    <w:rsid w:val="00352D6F"/>
    <w:rsid w:val="0035590F"/>
    <w:rsid w:val="00355A9C"/>
    <w:rsid w:val="00355CCA"/>
    <w:rsid w:val="0035622A"/>
    <w:rsid w:val="003577D8"/>
    <w:rsid w:val="00360DC5"/>
    <w:rsid w:val="0036214E"/>
    <w:rsid w:val="00362179"/>
    <w:rsid w:val="00362560"/>
    <w:rsid w:val="00362CE3"/>
    <w:rsid w:val="00363587"/>
    <w:rsid w:val="00363D94"/>
    <w:rsid w:val="003641F4"/>
    <w:rsid w:val="00366026"/>
    <w:rsid w:val="0036639E"/>
    <w:rsid w:val="00366543"/>
    <w:rsid w:val="00367BFC"/>
    <w:rsid w:val="00367BFF"/>
    <w:rsid w:val="00367CB3"/>
    <w:rsid w:val="0037036C"/>
    <w:rsid w:val="00370CB2"/>
    <w:rsid w:val="003720E6"/>
    <w:rsid w:val="00372D14"/>
    <w:rsid w:val="0037493E"/>
    <w:rsid w:val="0037650D"/>
    <w:rsid w:val="003811EB"/>
    <w:rsid w:val="00381F79"/>
    <w:rsid w:val="00382DFC"/>
    <w:rsid w:val="00382EED"/>
    <w:rsid w:val="00385850"/>
    <w:rsid w:val="0039111E"/>
    <w:rsid w:val="00391797"/>
    <w:rsid w:val="00392456"/>
    <w:rsid w:val="00392714"/>
    <w:rsid w:val="003945B2"/>
    <w:rsid w:val="00394716"/>
    <w:rsid w:val="0039573F"/>
    <w:rsid w:val="00396214"/>
    <w:rsid w:val="00396A72"/>
    <w:rsid w:val="00396CA9"/>
    <w:rsid w:val="003A1AD0"/>
    <w:rsid w:val="003A22C2"/>
    <w:rsid w:val="003A48C6"/>
    <w:rsid w:val="003A48EF"/>
    <w:rsid w:val="003A4958"/>
    <w:rsid w:val="003A4F53"/>
    <w:rsid w:val="003A565C"/>
    <w:rsid w:val="003A582A"/>
    <w:rsid w:val="003A7765"/>
    <w:rsid w:val="003B0E7A"/>
    <w:rsid w:val="003B0FB1"/>
    <w:rsid w:val="003B1AC7"/>
    <w:rsid w:val="003B255E"/>
    <w:rsid w:val="003B2D37"/>
    <w:rsid w:val="003B428F"/>
    <w:rsid w:val="003B497C"/>
    <w:rsid w:val="003B5F18"/>
    <w:rsid w:val="003B7687"/>
    <w:rsid w:val="003C14C0"/>
    <w:rsid w:val="003C28DA"/>
    <w:rsid w:val="003C2EFD"/>
    <w:rsid w:val="003C45D7"/>
    <w:rsid w:val="003C6524"/>
    <w:rsid w:val="003D00E3"/>
    <w:rsid w:val="003D02BA"/>
    <w:rsid w:val="003D0431"/>
    <w:rsid w:val="003D1379"/>
    <w:rsid w:val="003D3B67"/>
    <w:rsid w:val="003D46E9"/>
    <w:rsid w:val="003D4A20"/>
    <w:rsid w:val="003D4C82"/>
    <w:rsid w:val="003D4F99"/>
    <w:rsid w:val="003D58DB"/>
    <w:rsid w:val="003D7100"/>
    <w:rsid w:val="003D7123"/>
    <w:rsid w:val="003D7F72"/>
    <w:rsid w:val="003E00E9"/>
    <w:rsid w:val="003E12AF"/>
    <w:rsid w:val="003E3FF8"/>
    <w:rsid w:val="003E45BA"/>
    <w:rsid w:val="003E4B66"/>
    <w:rsid w:val="003E4DD8"/>
    <w:rsid w:val="003E6E11"/>
    <w:rsid w:val="003E7358"/>
    <w:rsid w:val="003E7DAD"/>
    <w:rsid w:val="003E7DAF"/>
    <w:rsid w:val="003F11AA"/>
    <w:rsid w:val="003F11B4"/>
    <w:rsid w:val="003F173F"/>
    <w:rsid w:val="003F26F9"/>
    <w:rsid w:val="003F299D"/>
    <w:rsid w:val="003F4236"/>
    <w:rsid w:val="003F4425"/>
    <w:rsid w:val="003F45A0"/>
    <w:rsid w:val="003F487E"/>
    <w:rsid w:val="003F48FF"/>
    <w:rsid w:val="003F4EF5"/>
    <w:rsid w:val="003F4F42"/>
    <w:rsid w:val="003F5B2F"/>
    <w:rsid w:val="003F6280"/>
    <w:rsid w:val="003F6756"/>
    <w:rsid w:val="003F6D96"/>
    <w:rsid w:val="00402540"/>
    <w:rsid w:val="004035F6"/>
    <w:rsid w:val="00405348"/>
    <w:rsid w:val="0040557F"/>
    <w:rsid w:val="0040605D"/>
    <w:rsid w:val="00407F40"/>
    <w:rsid w:val="00410594"/>
    <w:rsid w:val="004111C2"/>
    <w:rsid w:val="004124EC"/>
    <w:rsid w:val="0041262D"/>
    <w:rsid w:val="00412C22"/>
    <w:rsid w:val="00413350"/>
    <w:rsid w:val="0041342D"/>
    <w:rsid w:val="004135C5"/>
    <w:rsid w:val="004138AC"/>
    <w:rsid w:val="0041412A"/>
    <w:rsid w:val="00414993"/>
    <w:rsid w:val="0041592A"/>
    <w:rsid w:val="00415C58"/>
    <w:rsid w:val="0041620E"/>
    <w:rsid w:val="0041704B"/>
    <w:rsid w:val="004173C5"/>
    <w:rsid w:val="004206F2"/>
    <w:rsid w:val="004206FA"/>
    <w:rsid w:val="004211BD"/>
    <w:rsid w:val="004212A8"/>
    <w:rsid w:val="004229E2"/>
    <w:rsid w:val="00423163"/>
    <w:rsid w:val="004241FA"/>
    <w:rsid w:val="00426173"/>
    <w:rsid w:val="0042718E"/>
    <w:rsid w:val="00427469"/>
    <w:rsid w:val="0042754E"/>
    <w:rsid w:val="00427A8A"/>
    <w:rsid w:val="00430C06"/>
    <w:rsid w:val="00431333"/>
    <w:rsid w:val="00431BB8"/>
    <w:rsid w:val="00431F41"/>
    <w:rsid w:val="00432DBA"/>
    <w:rsid w:val="00433983"/>
    <w:rsid w:val="0043516B"/>
    <w:rsid w:val="00436920"/>
    <w:rsid w:val="00437555"/>
    <w:rsid w:val="00437778"/>
    <w:rsid w:val="00437BE9"/>
    <w:rsid w:val="00437DC3"/>
    <w:rsid w:val="004405CF"/>
    <w:rsid w:val="00440EE9"/>
    <w:rsid w:val="00441165"/>
    <w:rsid w:val="00441852"/>
    <w:rsid w:val="00441869"/>
    <w:rsid w:val="004428C7"/>
    <w:rsid w:val="00443505"/>
    <w:rsid w:val="00444AB3"/>
    <w:rsid w:val="004458D1"/>
    <w:rsid w:val="00446073"/>
    <w:rsid w:val="00446AC0"/>
    <w:rsid w:val="00446FBB"/>
    <w:rsid w:val="00447069"/>
    <w:rsid w:val="004479E1"/>
    <w:rsid w:val="00450C80"/>
    <w:rsid w:val="00450D4C"/>
    <w:rsid w:val="00450E66"/>
    <w:rsid w:val="00451CE8"/>
    <w:rsid w:val="00451EE0"/>
    <w:rsid w:val="004550F0"/>
    <w:rsid w:val="00455A50"/>
    <w:rsid w:val="00455D7D"/>
    <w:rsid w:val="00456FF8"/>
    <w:rsid w:val="0045736B"/>
    <w:rsid w:val="00457EBA"/>
    <w:rsid w:val="00460C30"/>
    <w:rsid w:val="004611E5"/>
    <w:rsid w:val="004628ED"/>
    <w:rsid w:val="004634F1"/>
    <w:rsid w:val="00463CBB"/>
    <w:rsid w:val="00463DE6"/>
    <w:rsid w:val="0046476A"/>
    <w:rsid w:val="00464CF8"/>
    <w:rsid w:val="0046545A"/>
    <w:rsid w:val="004658B9"/>
    <w:rsid w:val="00465BAB"/>
    <w:rsid w:val="0046659F"/>
    <w:rsid w:val="004678A4"/>
    <w:rsid w:val="00467C14"/>
    <w:rsid w:val="004700BF"/>
    <w:rsid w:val="00470703"/>
    <w:rsid w:val="004710F6"/>
    <w:rsid w:val="00471514"/>
    <w:rsid w:val="0047196E"/>
    <w:rsid w:val="00472B70"/>
    <w:rsid w:val="0047548D"/>
    <w:rsid w:val="00475AD2"/>
    <w:rsid w:val="004768C7"/>
    <w:rsid w:val="0048069D"/>
    <w:rsid w:val="00481BCA"/>
    <w:rsid w:val="00482247"/>
    <w:rsid w:val="00483DA1"/>
    <w:rsid w:val="004844C0"/>
    <w:rsid w:val="004849E5"/>
    <w:rsid w:val="00484FCA"/>
    <w:rsid w:val="00486570"/>
    <w:rsid w:val="00487C6B"/>
    <w:rsid w:val="00491D3E"/>
    <w:rsid w:val="0049270B"/>
    <w:rsid w:val="00492B75"/>
    <w:rsid w:val="00493A59"/>
    <w:rsid w:val="004949D5"/>
    <w:rsid w:val="00496202"/>
    <w:rsid w:val="004978DC"/>
    <w:rsid w:val="004A046B"/>
    <w:rsid w:val="004A0735"/>
    <w:rsid w:val="004A10DE"/>
    <w:rsid w:val="004A1C6B"/>
    <w:rsid w:val="004A261A"/>
    <w:rsid w:val="004A296B"/>
    <w:rsid w:val="004A2978"/>
    <w:rsid w:val="004A30D1"/>
    <w:rsid w:val="004A3325"/>
    <w:rsid w:val="004A3874"/>
    <w:rsid w:val="004A6AAB"/>
    <w:rsid w:val="004A7E90"/>
    <w:rsid w:val="004B05A1"/>
    <w:rsid w:val="004B0AC1"/>
    <w:rsid w:val="004B2BE0"/>
    <w:rsid w:val="004B3DD5"/>
    <w:rsid w:val="004B4AA9"/>
    <w:rsid w:val="004B5B2F"/>
    <w:rsid w:val="004B6138"/>
    <w:rsid w:val="004B6319"/>
    <w:rsid w:val="004B699C"/>
    <w:rsid w:val="004B6B42"/>
    <w:rsid w:val="004B6B8A"/>
    <w:rsid w:val="004B7AF5"/>
    <w:rsid w:val="004C21B7"/>
    <w:rsid w:val="004C2FDA"/>
    <w:rsid w:val="004C30E3"/>
    <w:rsid w:val="004C4E78"/>
    <w:rsid w:val="004C5B57"/>
    <w:rsid w:val="004C6775"/>
    <w:rsid w:val="004C69A4"/>
    <w:rsid w:val="004C7A6B"/>
    <w:rsid w:val="004C7DB4"/>
    <w:rsid w:val="004D3164"/>
    <w:rsid w:val="004D34CB"/>
    <w:rsid w:val="004D3B50"/>
    <w:rsid w:val="004D4217"/>
    <w:rsid w:val="004D4232"/>
    <w:rsid w:val="004D44C4"/>
    <w:rsid w:val="004D45E5"/>
    <w:rsid w:val="004D4983"/>
    <w:rsid w:val="004D535C"/>
    <w:rsid w:val="004D6F65"/>
    <w:rsid w:val="004D7825"/>
    <w:rsid w:val="004E01DA"/>
    <w:rsid w:val="004E1555"/>
    <w:rsid w:val="004E282C"/>
    <w:rsid w:val="004E42ED"/>
    <w:rsid w:val="004E51AA"/>
    <w:rsid w:val="004E5310"/>
    <w:rsid w:val="004E67D0"/>
    <w:rsid w:val="004F0979"/>
    <w:rsid w:val="004F0D47"/>
    <w:rsid w:val="004F12EC"/>
    <w:rsid w:val="004F1726"/>
    <w:rsid w:val="004F1A24"/>
    <w:rsid w:val="004F6769"/>
    <w:rsid w:val="004F74B0"/>
    <w:rsid w:val="00500D01"/>
    <w:rsid w:val="00502096"/>
    <w:rsid w:val="005021A6"/>
    <w:rsid w:val="0050264D"/>
    <w:rsid w:val="00502CEB"/>
    <w:rsid w:val="00503AF1"/>
    <w:rsid w:val="00504708"/>
    <w:rsid w:val="00504713"/>
    <w:rsid w:val="005050EF"/>
    <w:rsid w:val="00505343"/>
    <w:rsid w:val="00505D89"/>
    <w:rsid w:val="005068C9"/>
    <w:rsid w:val="00506BC1"/>
    <w:rsid w:val="00506E8A"/>
    <w:rsid w:val="00510116"/>
    <w:rsid w:val="00510F0F"/>
    <w:rsid w:val="00511CD1"/>
    <w:rsid w:val="00511F61"/>
    <w:rsid w:val="0051253D"/>
    <w:rsid w:val="00512830"/>
    <w:rsid w:val="00512F3E"/>
    <w:rsid w:val="00513034"/>
    <w:rsid w:val="00514689"/>
    <w:rsid w:val="00514923"/>
    <w:rsid w:val="00514DB0"/>
    <w:rsid w:val="00515394"/>
    <w:rsid w:val="00516085"/>
    <w:rsid w:val="00516CBE"/>
    <w:rsid w:val="00516FE3"/>
    <w:rsid w:val="00517D78"/>
    <w:rsid w:val="005202BB"/>
    <w:rsid w:val="00520345"/>
    <w:rsid w:val="00522C72"/>
    <w:rsid w:val="00523481"/>
    <w:rsid w:val="005253CD"/>
    <w:rsid w:val="0052659E"/>
    <w:rsid w:val="00526A2B"/>
    <w:rsid w:val="00530046"/>
    <w:rsid w:val="005303FA"/>
    <w:rsid w:val="005307ED"/>
    <w:rsid w:val="0053204A"/>
    <w:rsid w:val="00534D45"/>
    <w:rsid w:val="005356EA"/>
    <w:rsid w:val="00535F1D"/>
    <w:rsid w:val="00537A1B"/>
    <w:rsid w:val="00540608"/>
    <w:rsid w:val="00540B6C"/>
    <w:rsid w:val="0054395B"/>
    <w:rsid w:val="00544C10"/>
    <w:rsid w:val="00545394"/>
    <w:rsid w:val="00545E6A"/>
    <w:rsid w:val="00546107"/>
    <w:rsid w:val="0054738A"/>
    <w:rsid w:val="00551A69"/>
    <w:rsid w:val="0055247E"/>
    <w:rsid w:val="00552D81"/>
    <w:rsid w:val="00553188"/>
    <w:rsid w:val="00553A07"/>
    <w:rsid w:val="00555B4F"/>
    <w:rsid w:val="00556AE2"/>
    <w:rsid w:val="00556DB6"/>
    <w:rsid w:val="00557326"/>
    <w:rsid w:val="0055795C"/>
    <w:rsid w:val="00560549"/>
    <w:rsid w:val="0056164D"/>
    <w:rsid w:val="00562081"/>
    <w:rsid w:val="00562601"/>
    <w:rsid w:val="0056267B"/>
    <w:rsid w:val="005626C8"/>
    <w:rsid w:val="00562721"/>
    <w:rsid w:val="005627E0"/>
    <w:rsid w:val="00563480"/>
    <w:rsid w:val="00563D8F"/>
    <w:rsid w:val="00564DD2"/>
    <w:rsid w:val="00565382"/>
    <w:rsid w:val="00566248"/>
    <w:rsid w:val="00566E62"/>
    <w:rsid w:val="005670D8"/>
    <w:rsid w:val="00567B75"/>
    <w:rsid w:val="00572ABC"/>
    <w:rsid w:val="00572E89"/>
    <w:rsid w:val="005751CB"/>
    <w:rsid w:val="00576401"/>
    <w:rsid w:val="00580613"/>
    <w:rsid w:val="00580CE0"/>
    <w:rsid w:val="00580D2D"/>
    <w:rsid w:val="005816B1"/>
    <w:rsid w:val="0058286B"/>
    <w:rsid w:val="00582E88"/>
    <w:rsid w:val="005830DC"/>
    <w:rsid w:val="00583643"/>
    <w:rsid w:val="00583E9F"/>
    <w:rsid w:val="00584387"/>
    <w:rsid w:val="00586541"/>
    <w:rsid w:val="00587368"/>
    <w:rsid w:val="00590DA7"/>
    <w:rsid w:val="0059131C"/>
    <w:rsid w:val="00591D65"/>
    <w:rsid w:val="00592B9C"/>
    <w:rsid w:val="0059404A"/>
    <w:rsid w:val="00596D3B"/>
    <w:rsid w:val="00597DC9"/>
    <w:rsid w:val="005A1144"/>
    <w:rsid w:val="005A1750"/>
    <w:rsid w:val="005A198C"/>
    <w:rsid w:val="005A6ADE"/>
    <w:rsid w:val="005A6BA6"/>
    <w:rsid w:val="005A7C7A"/>
    <w:rsid w:val="005A7D3F"/>
    <w:rsid w:val="005B06FB"/>
    <w:rsid w:val="005B1C01"/>
    <w:rsid w:val="005B3582"/>
    <w:rsid w:val="005B49CA"/>
    <w:rsid w:val="005B4A80"/>
    <w:rsid w:val="005B7159"/>
    <w:rsid w:val="005C2B86"/>
    <w:rsid w:val="005C3061"/>
    <w:rsid w:val="005C50F1"/>
    <w:rsid w:val="005C5B43"/>
    <w:rsid w:val="005C7251"/>
    <w:rsid w:val="005C7D63"/>
    <w:rsid w:val="005D0EE0"/>
    <w:rsid w:val="005D1036"/>
    <w:rsid w:val="005D2533"/>
    <w:rsid w:val="005D273E"/>
    <w:rsid w:val="005D3B6F"/>
    <w:rsid w:val="005D5892"/>
    <w:rsid w:val="005D5FA0"/>
    <w:rsid w:val="005D6AC1"/>
    <w:rsid w:val="005D6B96"/>
    <w:rsid w:val="005D6C3A"/>
    <w:rsid w:val="005D7355"/>
    <w:rsid w:val="005D7483"/>
    <w:rsid w:val="005E02F5"/>
    <w:rsid w:val="005E1150"/>
    <w:rsid w:val="005E26DE"/>
    <w:rsid w:val="005E2C33"/>
    <w:rsid w:val="005E667F"/>
    <w:rsid w:val="005E7CE4"/>
    <w:rsid w:val="005F03C5"/>
    <w:rsid w:val="005F2622"/>
    <w:rsid w:val="005F4FF2"/>
    <w:rsid w:val="005F5278"/>
    <w:rsid w:val="005F5917"/>
    <w:rsid w:val="005F5AA0"/>
    <w:rsid w:val="005F5ABD"/>
    <w:rsid w:val="005F6993"/>
    <w:rsid w:val="005F6D98"/>
    <w:rsid w:val="005F7467"/>
    <w:rsid w:val="005F78F0"/>
    <w:rsid w:val="00600224"/>
    <w:rsid w:val="00600C15"/>
    <w:rsid w:val="00601177"/>
    <w:rsid w:val="00602521"/>
    <w:rsid w:val="006029DD"/>
    <w:rsid w:val="006031D2"/>
    <w:rsid w:val="006037C0"/>
    <w:rsid w:val="006049B3"/>
    <w:rsid w:val="00604D79"/>
    <w:rsid w:val="00605151"/>
    <w:rsid w:val="00605A26"/>
    <w:rsid w:val="00606F49"/>
    <w:rsid w:val="00607F32"/>
    <w:rsid w:val="0061113D"/>
    <w:rsid w:val="00611A9F"/>
    <w:rsid w:val="00612891"/>
    <w:rsid w:val="006129C6"/>
    <w:rsid w:val="00612C90"/>
    <w:rsid w:val="006131BE"/>
    <w:rsid w:val="00613336"/>
    <w:rsid w:val="00614E68"/>
    <w:rsid w:val="00616AF7"/>
    <w:rsid w:val="00617CA6"/>
    <w:rsid w:val="00621E26"/>
    <w:rsid w:val="00622A1B"/>
    <w:rsid w:val="006235CE"/>
    <w:rsid w:val="0062363F"/>
    <w:rsid w:val="00627059"/>
    <w:rsid w:val="0063093E"/>
    <w:rsid w:val="00630FD2"/>
    <w:rsid w:val="00631174"/>
    <w:rsid w:val="006335AD"/>
    <w:rsid w:val="00634571"/>
    <w:rsid w:val="00634977"/>
    <w:rsid w:val="006358B0"/>
    <w:rsid w:val="00635D06"/>
    <w:rsid w:val="006363B4"/>
    <w:rsid w:val="006366ED"/>
    <w:rsid w:val="00636CF0"/>
    <w:rsid w:val="00636EAD"/>
    <w:rsid w:val="00641078"/>
    <w:rsid w:val="00641F24"/>
    <w:rsid w:val="006431D2"/>
    <w:rsid w:val="00643EAA"/>
    <w:rsid w:val="00644D24"/>
    <w:rsid w:val="006460F1"/>
    <w:rsid w:val="00646657"/>
    <w:rsid w:val="006510A1"/>
    <w:rsid w:val="006527E1"/>
    <w:rsid w:val="00653F8A"/>
    <w:rsid w:val="0065548D"/>
    <w:rsid w:val="00655FCB"/>
    <w:rsid w:val="00657305"/>
    <w:rsid w:val="006574BC"/>
    <w:rsid w:val="00657890"/>
    <w:rsid w:val="0066065A"/>
    <w:rsid w:val="006619BD"/>
    <w:rsid w:val="00665EC7"/>
    <w:rsid w:val="00666EFC"/>
    <w:rsid w:val="00667CCD"/>
    <w:rsid w:val="00670854"/>
    <w:rsid w:val="00671C5D"/>
    <w:rsid w:val="00677095"/>
    <w:rsid w:val="0067799A"/>
    <w:rsid w:val="00677CF2"/>
    <w:rsid w:val="00677FEA"/>
    <w:rsid w:val="00680683"/>
    <w:rsid w:val="00680768"/>
    <w:rsid w:val="00680A60"/>
    <w:rsid w:val="00680A67"/>
    <w:rsid w:val="006818ED"/>
    <w:rsid w:val="00683F65"/>
    <w:rsid w:val="00685005"/>
    <w:rsid w:val="00686BD1"/>
    <w:rsid w:val="00686C16"/>
    <w:rsid w:val="00687C51"/>
    <w:rsid w:val="006904C0"/>
    <w:rsid w:val="00690D8F"/>
    <w:rsid w:val="006919A9"/>
    <w:rsid w:val="006924A1"/>
    <w:rsid w:val="006931C4"/>
    <w:rsid w:val="00694394"/>
    <w:rsid w:val="00694607"/>
    <w:rsid w:val="0069475B"/>
    <w:rsid w:val="006950B4"/>
    <w:rsid w:val="00697178"/>
    <w:rsid w:val="00697A25"/>
    <w:rsid w:val="006A17AA"/>
    <w:rsid w:val="006A253E"/>
    <w:rsid w:val="006A474A"/>
    <w:rsid w:val="006B0678"/>
    <w:rsid w:val="006B0CBF"/>
    <w:rsid w:val="006B22E9"/>
    <w:rsid w:val="006B2470"/>
    <w:rsid w:val="006B2929"/>
    <w:rsid w:val="006B35E0"/>
    <w:rsid w:val="006B421C"/>
    <w:rsid w:val="006B44E6"/>
    <w:rsid w:val="006B45B0"/>
    <w:rsid w:val="006B6053"/>
    <w:rsid w:val="006B72F4"/>
    <w:rsid w:val="006B77C9"/>
    <w:rsid w:val="006B787E"/>
    <w:rsid w:val="006B7F8D"/>
    <w:rsid w:val="006C0119"/>
    <w:rsid w:val="006C02A9"/>
    <w:rsid w:val="006C12C1"/>
    <w:rsid w:val="006C2FAF"/>
    <w:rsid w:val="006C2FB6"/>
    <w:rsid w:val="006C332C"/>
    <w:rsid w:val="006C333F"/>
    <w:rsid w:val="006C3AB8"/>
    <w:rsid w:val="006C4620"/>
    <w:rsid w:val="006C47FF"/>
    <w:rsid w:val="006C5B17"/>
    <w:rsid w:val="006C687F"/>
    <w:rsid w:val="006C6EE7"/>
    <w:rsid w:val="006C7ABD"/>
    <w:rsid w:val="006C7B89"/>
    <w:rsid w:val="006D02C8"/>
    <w:rsid w:val="006D121E"/>
    <w:rsid w:val="006D15DA"/>
    <w:rsid w:val="006D1C76"/>
    <w:rsid w:val="006D27EB"/>
    <w:rsid w:val="006D2CA6"/>
    <w:rsid w:val="006D3C2C"/>
    <w:rsid w:val="006D4729"/>
    <w:rsid w:val="006D4CDA"/>
    <w:rsid w:val="006D5094"/>
    <w:rsid w:val="006D6397"/>
    <w:rsid w:val="006D7178"/>
    <w:rsid w:val="006D7B2C"/>
    <w:rsid w:val="006E0C46"/>
    <w:rsid w:val="006E2664"/>
    <w:rsid w:val="006E34FC"/>
    <w:rsid w:val="006E4A42"/>
    <w:rsid w:val="006E4BB7"/>
    <w:rsid w:val="006E4C2B"/>
    <w:rsid w:val="006E59AC"/>
    <w:rsid w:val="006E6DAD"/>
    <w:rsid w:val="006E7C43"/>
    <w:rsid w:val="006F103D"/>
    <w:rsid w:val="006F2024"/>
    <w:rsid w:val="006F2123"/>
    <w:rsid w:val="006F3872"/>
    <w:rsid w:val="006F3BE3"/>
    <w:rsid w:val="006F4FE0"/>
    <w:rsid w:val="006F647A"/>
    <w:rsid w:val="006F65E4"/>
    <w:rsid w:val="00701095"/>
    <w:rsid w:val="00701717"/>
    <w:rsid w:val="00702E38"/>
    <w:rsid w:val="007035C3"/>
    <w:rsid w:val="007066BF"/>
    <w:rsid w:val="00710474"/>
    <w:rsid w:val="00710DD7"/>
    <w:rsid w:val="00710EBB"/>
    <w:rsid w:val="00711D44"/>
    <w:rsid w:val="007131FD"/>
    <w:rsid w:val="00714B27"/>
    <w:rsid w:val="00714CCD"/>
    <w:rsid w:val="007161AF"/>
    <w:rsid w:val="00717282"/>
    <w:rsid w:val="00720EC3"/>
    <w:rsid w:val="00722761"/>
    <w:rsid w:val="007233CB"/>
    <w:rsid w:val="007235B6"/>
    <w:rsid w:val="0072371E"/>
    <w:rsid w:val="0072402F"/>
    <w:rsid w:val="0072434F"/>
    <w:rsid w:val="00724AF5"/>
    <w:rsid w:val="007262DA"/>
    <w:rsid w:val="00726684"/>
    <w:rsid w:val="00727579"/>
    <w:rsid w:val="00731B59"/>
    <w:rsid w:val="007327CB"/>
    <w:rsid w:val="00732FD4"/>
    <w:rsid w:val="00733806"/>
    <w:rsid w:val="00734B29"/>
    <w:rsid w:val="00736614"/>
    <w:rsid w:val="0073669D"/>
    <w:rsid w:val="00740B3E"/>
    <w:rsid w:val="00741547"/>
    <w:rsid w:val="00741604"/>
    <w:rsid w:val="00741FE1"/>
    <w:rsid w:val="00742501"/>
    <w:rsid w:val="00745BD6"/>
    <w:rsid w:val="007500BE"/>
    <w:rsid w:val="00750B92"/>
    <w:rsid w:val="00750EB8"/>
    <w:rsid w:val="00751023"/>
    <w:rsid w:val="00751692"/>
    <w:rsid w:val="00751770"/>
    <w:rsid w:val="0075225E"/>
    <w:rsid w:val="00752681"/>
    <w:rsid w:val="00752AE5"/>
    <w:rsid w:val="00753993"/>
    <w:rsid w:val="00753B0F"/>
    <w:rsid w:val="0075472B"/>
    <w:rsid w:val="00755197"/>
    <w:rsid w:val="007555BB"/>
    <w:rsid w:val="00756190"/>
    <w:rsid w:val="00760CB9"/>
    <w:rsid w:val="0076122B"/>
    <w:rsid w:val="00761466"/>
    <w:rsid w:val="00761730"/>
    <w:rsid w:val="00763545"/>
    <w:rsid w:val="007643A2"/>
    <w:rsid w:val="00764881"/>
    <w:rsid w:val="00765ECF"/>
    <w:rsid w:val="00766393"/>
    <w:rsid w:val="00767B10"/>
    <w:rsid w:val="0077167C"/>
    <w:rsid w:val="0077253E"/>
    <w:rsid w:val="0077273F"/>
    <w:rsid w:val="00773023"/>
    <w:rsid w:val="007733BA"/>
    <w:rsid w:val="00773961"/>
    <w:rsid w:val="007746CF"/>
    <w:rsid w:val="00774989"/>
    <w:rsid w:val="00775579"/>
    <w:rsid w:val="0077736F"/>
    <w:rsid w:val="007777FF"/>
    <w:rsid w:val="00777EF1"/>
    <w:rsid w:val="00781C86"/>
    <w:rsid w:val="007822C6"/>
    <w:rsid w:val="00782906"/>
    <w:rsid w:val="00783515"/>
    <w:rsid w:val="0078361B"/>
    <w:rsid w:val="00785AC4"/>
    <w:rsid w:val="00785E4B"/>
    <w:rsid w:val="007864F4"/>
    <w:rsid w:val="00786B54"/>
    <w:rsid w:val="00787B8B"/>
    <w:rsid w:val="007907F5"/>
    <w:rsid w:val="00790C5C"/>
    <w:rsid w:val="00790D36"/>
    <w:rsid w:val="007917B3"/>
    <w:rsid w:val="00792655"/>
    <w:rsid w:val="007935AB"/>
    <w:rsid w:val="00793CA9"/>
    <w:rsid w:val="007947DF"/>
    <w:rsid w:val="007949C2"/>
    <w:rsid w:val="00795AC6"/>
    <w:rsid w:val="00796D6D"/>
    <w:rsid w:val="00796E26"/>
    <w:rsid w:val="0079720A"/>
    <w:rsid w:val="0079736D"/>
    <w:rsid w:val="007A1CD8"/>
    <w:rsid w:val="007A1DCE"/>
    <w:rsid w:val="007A2E8D"/>
    <w:rsid w:val="007A38F0"/>
    <w:rsid w:val="007A50B1"/>
    <w:rsid w:val="007A531A"/>
    <w:rsid w:val="007A5877"/>
    <w:rsid w:val="007A64C7"/>
    <w:rsid w:val="007A7C11"/>
    <w:rsid w:val="007B1115"/>
    <w:rsid w:val="007B2890"/>
    <w:rsid w:val="007B30AF"/>
    <w:rsid w:val="007B348B"/>
    <w:rsid w:val="007B45C8"/>
    <w:rsid w:val="007B5939"/>
    <w:rsid w:val="007C0FFA"/>
    <w:rsid w:val="007C18D0"/>
    <w:rsid w:val="007C1C3C"/>
    <w:rsid w:val="007C20EC"/>
    <w:rsid w:val="007C2A43"/>
    <w:rsid w:val="007C2CBD"/>
    <w:rsid w:val="007C38E1"/>
    <w:rsid w:val="007C4A41"/>
    <w:rsid w:val="007C5CA8"/>
    <w:rsid w:val="007C631D"/>
    <w:rsid w:val="007C6492"/>
    <w:rsid w:val="007C67DA"/>
    <w:rsid w:val="007C6E64"/>
    <w:rsid w:val="007C79CD"/>
    <w:rsid w:val="007D1492"/>
    <w:rsid w:val="007D1932"/>
    <w:rsid w:val="007D29DF"/>
    <w:rsid w:val="007D29F2"/>
    <w:rsid w:val="007D2E31"/>
    <w:rsid w:val="007D2F92"/>
    <w:rsid w:val="007D41A6"/>
    <w:rsid w:val="007D4E96"/>
    <w:rsid w:val="007D5A26"/>
    <w:rsid w:val="007D5EC2"/>
    <w:rsid w:val="007D78DE"/>
    <w:rsid w:val="007E1347"/>
    <w:rsid w:val="007E1FA8"/>
    <w:rsid w:val="007E267D"/>
    <w:rsid w:val="007E3A3F"/>
    <w:rsid w:val="007E3FF9"/>
    <w:rsid w:val="007E42D3"/>
    <w:rsid w:val="007E5BBA"/>
    <w:rsid w:val="007E5E27"/>
    <w:rsid w:val="007E6ACB"/>
    <w:rsid w:val="007F0315"/>
    <w:rsid w:val="007F1AA7"/>
    <w:rsid w:val="007F3AE4"/>
    <w:rsid w:val="007F3E46"/>
    <w:rsid w:val="007F49BF"/>
    <w:rsid w:val="007F651F"/>
    <w:rsid w:val="007F661B"/>
    <w:rsid w:val="0080031F"/>
    <w:rsid w:val="00800A7A"/>
    <w:rsid w:val="0080180C"/>
    <w:rsid w:val="00802493"/>
    <w:rsid w:val="00804DFB"/>
    <w:rsid w:val="00805D4A"/>
    <w:rsid w:val="00805E07"/>
    <w:rsid w:val="00806AD3"/>
    <w:rsid w:val="00807ECB"/>
    <w:rsid w:val="008121DC"/>
    <w:rsid w:val="00812CAA"/>
    <w:rsid w:val="008132DB"/>
    <w:rsid w:val="00814A85"/>
    <w:rsid w:val="00814C58"/>
    <w:rsid w:val="008157BE"/>
    <w:rsid w:val="00815B3F"/>
    <w:rsid w:val="00815C86"/>
    <w:rsid w:val="0081674E"/>
    <w:rsid w:val="008172B1"/>
    <w:rsid w:val="00817EC9"/>
    <w:rsid w:val="00820443"/>
    <w:rsid w:val="00821D06"/>
    <w:rsid w:val="00822098"/>
    <w:rsid w:val="008226DE"/>
    <w:rsid w:val="00824452"/>
    <w:rsid w:val="00826DE3"/>
    <w:rsid w:val="00831356"/>
    <w:rsid w:val="0083294A"/>
    <w:rsid w:val="008338D5"/>
    <w:rsid w:val="00833B47"/>
    <w:rsid w:val="00833BD1"/>
    <w:rsid w:val="0083467F"/>
    <w:rsid w:val="008348C5"/>
    <w:rsid w:val="00834B60"/>
    <w:rsid w:val="00834FC6"/>
    <w:rsid w:val="0083782D"/>
    <w:rsid w:val="00840269"/>
    <w:rsid w:val="0084095C"/>
    <w:rsid w:val="00841A2A"/>
    <w:rsid w:val="00841DFA"/>
    <w:rsid w:val="00842831"/>
    <w:rsid w:val="00842FB9"/>
    <w:rsid w:val="0084300E"/>
    <w:rsid w:val="0084457D"/>
    <w:rsid w:val="00844B08"/>
    <w:rsid w:val="00844D79"/>
    <w:rsid w:val="00845CD3"/>
    <w:rsid w:val="00846198"/>
    <w:rsid w:val="00846F79"/>
    <w:rsid w:val="00846F97"/>
    <w:rsid w:val="008508B5"/>
    <w:rsid w:val="0085129A"/>
    <w:rsid w:val="00852AEF"/>
    <w:rsid w:val="00853193"/>
    <w:rsid w:val="00853A53"/>
    <w:rsid w:val="00855528"/>
    <w:rsid w:val="00861162"/>
    <w:rsid w:val="00862485"/>
    <w:rsid w:val="00862A98"/>
    <w:rsid w:val="00863CEC"/>
    <w:rsid w:val="008656F0"/>
    <w:rsid w:val="008660C2"/>
    <w:rsid w:val="0086644D"/>
    <w:rsid w:val="00866874"/>
    <w:rsid w:val="00866909"/>
    <w:rsid w:val="00866E2E"/>
    <w:rsid w:val="00866EFD"/>
    <w:rsid w:val="008670A0"/>
    <w:rsid w:val="008673EA"/>
    <w:rsid w:val="00867BFC"/>
    <w:rsid w:val="00867DD7"/>
    <w:rsid w:val="00867E04"/>
    <w:rsid w:val="008705C6"/>
    <w:rsid w:val="00872257"/>
    <w:rsid w:val="00872DC9"/>
    <w:rsid w:val="008736CB"/>
    <w:rsid w:val="00875212"/>
    <w:rsid w:val="008756D3"/>
    <w:rsid w:val="00875720"/>
    <w:rsid w:val="00875B68"/>
    <w:rsid w:val="008763E5"/>
    <w:rsid w:val="00876F7D"/>
    <w:rsid w:val="00877341"/>
    <w:rsid w:val="00880A27"/>
    <w:rsid w:val="00882CBF"/>
    <w:rsid w:val="00882F13"/>
    <w:rsid w:val="0088372F"/>
    <w:rsid w:val="008841E0"/>
    <w:rsid w:val="00884429"/>
    <w:rsid w:val="00884D1B"/>
    <w:rsid w:val="008852FC"/>
    <w:rsid w:val="00885365"/>
    <w:rsid w:val="0088598F"/>
    <w:rsid w:val="0089010A"/>
    <w:rsid w:val="00892A8E"/>
    <w:rsid w:val="00892DAE"/>
    <w:rsid w:val="00893600"/>
    <w:rsid w:val="00895675"/>
    <w:rsid w:val="00895FB9"/>
    <w:rsid w:val="00896AB7"/>
    <w:rsid w:val="008971B1"/>
    <w:rsid w:val="00897DB2"/>
    <w:rsid w:val="00897DC5"/>
    <w:rsid w:val="008A086B"/>
    <w:rsid w:val="008A167D"/>
    <w:rsid w:val="008A2CC3"/>
    <w:rsid w:val="008A37D0"/>
    <w:rsid w:val="008A3DB4"/>
    <w:rsid w:val="008A40BF"/>
    <w:rsid w:val="008A5E07"/>
    <w:rsid w:val="008A6131"/>
    <w:rsid w:val="008A7497"/>
    <w:rsid w:val="008A7B9F"/>
    <w:rsid w:val="008B0046"/>
    <w:rsid w:val="008B08A5"/>
    <w:rsid w:val="008B2967"/>
    <w:rsid w:val="008B2CD9"/>
    <w:rsid w:val="008B2DF2"/>
    <w:rsid w:val="008B39A0"/>
    <w:rsid w:val="008B424A"/>
    <w:rsid w:val="008B5452"/>
    <w:rsid w:val="008C0E36"/>
    <w:rsid w:val="008C4C37"/>
    <w:rsid w:val="008C5075"/>
    <w:rsid w:val="008C559E"/>
    <w:rsid w:val="008C55B0"/>
    <w:rsid w:val="008C5A26"/>
    <w:rsid w:val="008C5DD0"/>
    <w:rsid w:val="008C70B6"/>
    <w:rsid w:val="008D461C"/>
    <w:rsid w:val="008D4907"/>
    <w:rsid w:val="008E0E70"/>
    <w:rsid w:val="008E1A07"/>
    <w:rsid w:val="008E3DEB"/>
    <w:rsid w:val="008E486E"/>
    <w:rsid w:val="008E617B"/>
    <w:rsid w:val="008F0A97"/>
    <w:rsid w:val="008F121C"/>
    <w:rsid w:val="008F2A6F"/>
    <w:rsid w:val="008F2D12"/>
    <w:rsid w:val="008F2DEA"/>
    <w:rsid w:val="008F3466"/>
    <w:rsid w:val="008F4908"/>
    <w:rsid w:val="008F54BF"/>
    <w:rsid w:val="008F55D8"/>
    <w:rsid w:val="008F567F"/>
    <w:rsid w:val="008F6B99"/>
    <w:rsid w:val="008F753A"/>
    <w:rsid w:val="008F799F"/>
    <w:rsid w:val="008F7E73"/>
    <w:rsid w:val="00900122"/>
    <w:rsid w:val="00901AD9"/>
    <w:rsid w:val="009028D5"/>
    <w:rsid w:val="00902C78"/>
    <w:rsid w:val="00904E27"/>
    <w:rsid w:val="009120C9"/>
    <w:rsid w:val="00912471"/>
    <w:rsid w:val="009128E6"/>
    <w:rsid w:val="00913B1B"/>
    <w:rsid w:val="00915083"/>
    <w:rsid w:val="009151A7"/>
    <w:rsid w:val="0091697F"/>
    <w:rsid w:val="00916F03"/>
    <w:rsid w:val="0092078F"/>
    <w:rsid w:val="00921266"/>
    <w:rsid w:val="00923DC4"/>
    <w:rsid w:val="00923E3B"/>
    <w:rsid w:val="00924CA6"/>
    <w:rsid w:val="00925216"/>
    <w:rsid w:val="00925E96"/>
    <w:rsid w:val="009269DA"/>
    <w:rsid w:val="009308B5"/>
    <w:rsid w:val="009311F9"/>
    <w:rsid w:val="00932641"/>
    <w:rsid w:val="00934F5E"/>
    <w:rsid w:val="00936503"/>
    <w:rsid w:val="0093656D"/>
    <w:rsid w:val="00936728"/>
    <w:rsid w:val="00936EF4"/>
    <w:rsid w:val="009372FF"/>
    <w:rsid w:val="0093753A"/>
    <w:rsid w:val="00937823"/>
    <w:rsid w:val="00940825"/>
    <w:rsid w:val="00940A13"/>
    <w:rsid w:val="00940EBF"/>
    <w:rsid w:val="009410B5"/>
    <w:rsid w:val="00941632"/>
    <w:rsid w:val="00941E8C"/>
    <w:rsid w:val="009423AD"/>
    <w:rsid w:val="0094300F"/>
    <w:rsid w:val="00943847"/>
    <w:rsid w:val="00944621"/>
    <w:rsid w:val="0094510E"/>
    <w:rsid w:val="009452A8"/>
    <w:rsid w:val="009455DB"/>
    <w:rsid w:val="00946F64"/>
    <w:rsid w:val="0095089D"/>
    <w:rsid w:val="0095122B"/>
    <w:rsid w:val="00951F0B"/>
    <w:rsid w:val="0095272D"/>
    <w:rsid w:val="00952E3B"/>
    <w:rsid w:val="00953221"/>
    <w:rsid w:val="00953C38"/>
    <w:rsid w:val="00953D3E"/>
    <w:rsid w:val="009540F5"/>
    <w:rsid w:val="009555D5"/>
    <w:rsid w:val="00956279"/>
    <w:rsid w:val="0095637E"/>
    <w:rsid w:val="00957053"/>
    <w:rsid w:val="00957852"/>
    <w:rsid w:val="00957FAB"/>
    <w:rsid w:val="00962233"/>
    <w:rsid w:val="00962AA6"/>
    <w:rsid w:val="00966DA1"/>
    <w:rsid w:val="0097096A"/>
    <w:rsid w:val="00970BB6"/>
    <w:rsid w:val="00972302"/>
    <w:rsid w:val="00972BC0"/>
    <w:rsid w:val="00972DD1"/>
    <w:rsid w:val="009737DC"/>
    <w:rsid w:val="009738AC"/>
    <w:rsid w:val="0097473F"/>
    <w:rsid w:val="00974B80"/>
    <w:rsid w:val="00974E9E"/>
    <w:rsid w:val="009756BB"/>
    <w:rsid w:val="00976C98"/>
    <w:rsid w:val="009775B9"/>
    <w:rsid w:val="00980EE1"/>
    <w:rsid w:val="009821C3"/>
    <w:rsid w:val="009826AA"/>
    <w:rsid w:val="00984123"/>
    <w:rsid w:val="00984715"/>
    <w:rsid w:val="00986CF6"/>
    <w:rsid w:val="00986D37"/>
    <w:rsid w:val="00986E4D"/>
    <w:rsid w:val="009873FE"/>
    <w:rsid w:val="00990C84"/>
    <w:rsid w:val="009929D1"/>
    <w:rsid w:val="00992BB9"/>
    <w:rsid w:val="00992BCC"/>
    <w:rsid w:val="00993905"/>
    <w:rsid w:val="00997CAC"/>
    <w:rsid w:val="009A5B1B"/>
    <w:rsid w:val="009A6C94"/>
    <w:rsid w:val="009B076D"/>
    <w:rsid w:val="009B07C6"/>
    <w:rsid w:val="009B1D27"/>
    <w:rsid w:val="009B24D5"/>
    <w:rsid w:val="009B327B"/>
    <w:rsid w:val="009B497C"/>
    <w:rsid w:val="009B59C8"/>
    <w:rsid w:val="009B65E9"/>
    <w:rsid w:val="009B70EE"/>
    <w:rsid w:val="009B7705"/>
    <w:rsid w:val="009B78A1"/>
    <w:rsid w:val="009C1061"/>
    <w:rsid w:val="009C142E"/>
    <w:rsid w:val="009C26AA"/>
    <w:rsid w:val="009C2C13"/>
    <w:rsid w:val="009C3B1F"/>
    <w:rsid w:val="009D0A18"/>
    <w:rsid w:val="009D183C"/>
    <w:rsid w:val="009D1A8B"/>
    <w:rsid w:val="009D23D4"/>
    <w:rsid w:val="009D2B21"/>
    <w:rsid w:val="009D4213"/>
    <w:rsid w:val="009D60E1"/>
    <w:rsid w:val="009D6FA0"/>
    <w:rsid w:val="009D775A"/>
    <w:rsid w:val="009D7E52"/>
    <w:rsid w:val="009E199A"/>
    <w:rsid w:val="009E4F33"/>
    <w:rsid w:val="009E5310"/>
    <w:rsid w:val="009E5EB5"/>
    <w:rsid w:val="009E5FCA"/>
    <w:rsid w:val="009E631A"/>
    <w:rsid w:val="009E6628"/>
    <w:rsid w:val="009E6D56"/>
    <w:rsid w:val="009F18DC"/>
    <w:rsid w:val="009F3C6B"/>
    <w:rsid w:val="009F425E"/>
    <w:rsid w:val="009F42BB"/>
    <w:rsid w:val="009F51C0"/>
    <w:rsid w:val="009F560B"/>
    <w:rsid w:val="009F5FE3"/>
    <w:rsid w:val="009F6CF6"/>
    <w:rsid w:val="009F7078"/>
    <w:rsid w:val="009F767B"/>
    <w:rsid w:val="00A00068"/>
    <w:rsid w:val="00A000CD"/>
    <w:rsid w:val="00A02527"/>
    <w:rsid w:val="00A031CF"/>
    <w:rsid w:val="00A04493"/>
    <w:rsid w:val="00A04D34"/>
    <w:rsid w:val="00A05A7B"/>
    <w:rsid w:val="00A06B39"/>
    <w:rsid w:val="00A0789F"/>
    <w:rsid w:val="00A07FC4"/>
    <w:rsid w:val="00A1116E"/>
    <w:rsid w:val="00A1213D"/>
    <w:rsid w:val="00A1281D"/>
    <w:rsid w:val="00A12CA2"/>
    <w:rsid w:val="00A1309F"/>
    <w:rsid w:val="00A1442E"/>
    <w:rsid w:val="00A14551"/>
    <w:rsid w:val="00A16013"/>
    <w:rsid w:val="00A16375"/>
    <w:rsid w:val="00A163B8"/>
    <w:rsid w:val="00A16BFF"/>
    <w:rsid w:val="00A176E8"/>
    <w:rsid w:val="00A203FB"/>
    <w:rsid w:val="00A20AE3"/>
    <w:rsid w:val="00A218A0"/>
    <w:rsid w:val="00A232FC"/>
    <w:rsid w:val="00A23D93"/>
    <w:rsid w:val="00A2407E"/>
    <w:rsid w:val="00A2554E"/>
    <w:rsid w:val="00A25D57"/>
    <w:rsid w:val="00A26C23"/>
    <w:rsid w:val="00A26D91"/>
    <w:rsid w:val="00A27417"/>
    <w:rsid w:val="00A27F8C"/>
    <w:rsid w:val="00A3048E"/>
    <w:rsid w:val="00A31D78"/>
    <w:rsid w:val="00A32954"/>
    <w:rsid w:val="00A32A3B"/>
    <w:rsid w:val="00A32DFC"/>
    <w:rsid w:val="00A34309"/>
    <w:rsid w:val="00A345B5"/>
    <w:rsid w:val="00A362DF"/>
    <w:rsid w:val="00A4075F"/>
    <w:rsid w:val="00A40F7A"/>
    <w:rsid w:val="00A41150"/>
    <w:rsid w:val="00A42E19"/>
    <w:rsid w:val="00A44142"/>
    <w:rsid w:val="00A44AC4"/>
    <w:rsid w:val="00A45272"/>
    <w:rsid w:val="00A45880"/>
    <w:rsid w:val="00A46FEA"/>
    <w:rsid w:val="00A50F8B"/>
    <w:rsid w:val="00A543D0"/>
    <w:rsid w:val="00A54856"/>
    <w:rsid w:val="00A56FBA"/>
    <w:rsid w:val="00A57710"/>
    <w:rsid w:val="00A602CC"/>
    <w:rsid w:val="00A6066E"/>
    <w:rsid w:val="00A6223D"/>
    <w:rsid w:val="00A637A2"/>
    <w:rsid w:val="00A637BA"/>
    <w:rsid w:val="00A652C3"/>
    <w:rsid w:val="00A6570C"/>
    <w:rsid w:val="00A66FC4"/>
    <w:rsid w:val="00A67902"/>
    <w:rsid w:val="00A70447"/>
    <w:rsid w:val="00A70AA3"/>
    <w:rsid w:val="00A7195B"/>
    <w:rsid w:val="00A72DAA"/>
    <w:rsid w:val="00A74303"/>
    <w:rsid w:val="00A74CD4"/>
    <w:rsid w:val="00A75353"/>
    <w:rsid w:val="00A77243"/>
    <w:rsid w:val="00A7777D"/>
    <w:rsid w:val="00A8086C"/>
    <w:rsid w:val="00A80DA3"/>
    <w:rsid w:val="00A8145C"/>
    <w:rsid w:val="00A8274D"/>
    <w:rsid w:val="00A82984"/>
    <w:rsid w:val="00A8361A"/>
    <w:rsid w:val="00A83C68"/>
    <w:rsid w:val="00A86D26"/>
    <w:rsid w:val="00A87322"/>
    <w:rsid w:val="00A91014"/>
    <w:rsid w:val="00A91B93"/>
    <w:rsid w:val="00A93619"/>
    <w:rsid w:val="00A950A3"/>
    <w:rsid w:val="00A9554A"/>
    <w:rsid w:val="00AA115C"/>
    <w:rsid w:val="00AA178D"/>
    <w:rsid w:val="00AA1B7F"/>
    <w:rsid w:val="00AA3C3A"/>
    <w:rsid w:val="00AA4B5C"/>
    <w:rsid w:val="00AA5B4C"/>
    <w:rsid w:val="00AA6D44"/>
    <w:rsid w:val="00AA7D1E"/>
    <w:rsid w:val="00AB0459"/>
    <w:rsid w:val="00AB10FD"/>
    <w:rsid w:val="00AB2576"/>
    <w:rsid w:val="00AB4DB6"/>
    <w:rsid w:val="00AB5B42"/>
    <w:rsid w:val="00AB6F6C"/>
    <w:rsid w:val="00AB775E"/>
    <w:rsid w:val="00AC0878"/>
    <w:rsid w:val="00AC0C8E"/>
    <w:rsid w:val="00AC16D4"/>
    <w:rsid w:val="00AC2065"/>
    <w:rsid w:val="00AC2178"/>
    <w:rsid w:val="00AC2201"/>
    <w:rsid w:val="00AC2EAA"/>
    <w:rsid w:val="00AC55A5"/>
    <w:rsid w:val="00AC684D"/>
    <w:rsid w:val="00AC7AAB"/>
    <w:rsid w:val="00AC7B83"/>
    <w:rsid w:val="00AC7FBC"/>
    <w:rsid w:val="00AD1674"/>
    <w:rsid w:val="00AD2166"/>
    <w:rsid w:val="00AD2497"/>
    <w:rsid w:val="00AD2E1D"/>
    <w:rsid w:val="00AD4476"/>
    <w:rsid w:val="00AD4BB1"/>
    <w:rsid w:val="00AD614A"/>
    <w:rsid w:val="00AD79F4"/>
    <w:rsid w:val="00AE0565"/>
    <w:rsid w:val="00AE05A4"/>
    <w:rsid w:val="00AE0844"/>
    <w:rsid w:val="00AE27CE"/>
    <w:rsid w:val="00AE58B7"/>
    <w:rsid w:val="00AE58FB"/>
    <w:rsid w:val="00AE64B3"/>
    <w:rsid w:val="00AE683A"/>
    <w:rsid w:val="00AE6A63"/>
    <w:rsid w:val="00AE76C3"/>
    <w:rsid w:val="00AE7E1B"/>
    <w:rsid w:val="00AF03CF"/>
    <w:rsid w:val="00AF0926"/>
    <w:rsid w:val="00AF0CA5"/>
    <w:rsid w:val="00AF2547"/>
    <w:rsid w:val="00AF2B8E"/>
    <w:rsid w:val="00AF30D5"/>
    <w:rsid w:val="00AF38A2"/>
    <w:rsid w:val="00AF38ED"/>
    <w:rsid w:val="00B01BD1"/>
    <w:rsid w:val="00B020D7"/>
    <w:rsid w:val="00B0218A"/>
    <w:rsid w:val="00B021D9"/>
    <w:rsid w:val="00B02513"/>
    <w:rsid w:val="00B02C63"/>
    <w:rsid w:val="00B0342E"/>
    <w:rsid w:val="00B039D8"/>
    <w:rsid w:val="00B05265"/>
    <w:rsid w:val="00B05FF3"/>
    <w:rsid w:val="00B0620C"/>
    <w:rsid w:val="00B0672E"/>
    <w:rsid w:val="00B07695"/>
    <w:rsid w:val="00B0794E"/>
    <w:rsid w:val="00B07D61"/>
    <w:rsid w:val="00B10CF2"/>
    <w:rsid w:val="00B160CE"/>
    <w:rsid w:val="00B1674B"/>
    <w:rsid w:val="00B16F51"/>
    <w:rsid w:val="00B17684"/>
    <w:rsid w:val="00B205A6"/>
    <w:rsid w:val="00B21164"/>
    <w:rsid w:val="00B22977"/>
    <w:rsid w:val="00B22A9C"/>
    <w:rsid w:val="00B2476C"/>
    <w:rsid w:val="00B24CD0"/>
    <w:rsid w:val="00B25825"/>
    <w:rsid w:val="00B27C5A"/>
    <w:rsid w:val="00B30F6F"/>
    <w:rsid w:val="00B32D15"/>
    <w:rsid w:val="00B364C9"/>
    <w:rsid w:val="00B369A5"/>
    <w:rsid w:val="00B36A5E"/>
    <w:rsid w:val="00B36D63"/>
    <w:rsid w:val="00B374CB"/>
    <w:rsid w:val="00B40418"/>
    <w:rsid w:val="00B4079F"/>
    <w:rsid w:val="00B41277"/>
    <w:rsid w:val="00B41327"/>
    <w:rsid w:val="00B421A2"/>
    <w:rsid w:val="00B43BE5"/>
    <w:rsid w:val="00B45590"/>
    <w:rsid w:val="00B45885"/>
    <w:rsid w:val="00B4749F"/>
    <w:rsid w:val="00B47C24"/>
    <w:rsid w:val="00B50406"/>
    <w:rsid w:val="00B5263A"/>
    <w:rsid w:val="00B53009"/>
    <w:rsid w:val="00B530EE"/>
    <w:rsid w:val="00B53330"/>
    <w:rsid w:val="00B54D5C"/>
    <w:rsid w:val="00B550D5"/>
    <w:rsid w:val="00B55EC6"/>
    <w:rsid w:val="00B57502"/>
    <w:rsid w:val="00B575EE"/>
    <w:rsid w:val="00B579FD"/>
    <w:rsid w:val="00B61352"/>
    <w:rsid w:val="00B613D7"/>
    <w:rsid w:val="00B61A3D"/>
    <w:rsid w:val="00B62C25"/>
    <w:rsid w:val="00B62D81"/>
    <w:rsid w:val="00B62F03"/>
    <w:rsid w:val="00B64627"/>
    <w:rsid w:val="00B64FAA"/>
    <w:rsid w:val="00B658D8"/>
    <w:rsid w:val="00B66B2C"/>
    <w:rsid w:val="00B67773"/>
    <w:rsid w:val="00B717AE"/>
    <w:rsid w:val="00B7306A"/>
    <w:rsid w:val="00B74CD7"/>
    <w:rsid w:val="00B752EB"/>
    <w:rsid w:val="00B75B42"/>
    <w:rsid w:val="00B75F9B"/>
    <w:rsid w:val="00B77034"/>
    <w:rsid w:val="00B770BF"/>
    <w:rsid w:val="00B77210"/>
    <w:rsid w:val="00B77751"/>
    <w:rsid w:val="00B779F6"/>
    <w:rsid w:val="00B77C5D"/>
    <w:rsid w:val="00B80945"/>
    <w:rsid w:val="00B81C7A"/>
    <w:rsid w:val="00B82684"/>
    <w:rsid w:val="00B8278A"/>
    <w:rsid w:val="00B82D68"/>
    <w:rsid w:val="00B832D0"/>
    <w:rsid w:val="00B832EF"/>
    <w:rsid w:val="00B845AB"/>
    <w:rsid w:val="00B84D47"/>
    <w:rsid w:val="00B869C6"/>
    <w:rsid w:val="00B87C67"/>
    <w:rsid w:val="00B87DAE"/>
    <w:rsid w:val="00B87E9D"/>
    <w:rsid w:val="00B9301E"/>
    <w:rsid w:val="00B93191"/>
    <w:rsid w:val="00B93298"/>
    <w:rsid w:val="00B938D0"/>
    <w:rsid w:val="00B9390C"/>
    <w:rsid w:val="00B939DF"/>
    <w:rsid w:val="00B95500"/>
    <w:rsid w:val="00B96800"/>
    <w:rsid w:val="00B979FB"/>
    <w:rsid w:val="00BA0C9E"/>
    <w:rsid w:val="00BA0F2A"/>
    <w:rsid w:val="00BA10B5"/>
    <w:rsid w:val="00BA166C"/>
    <w:rsid w:val="00BA16DC"/>
    <w:rsid w:val="00BA322D"/>
    <w:rsid w:val="00BA3E67"/>
    <w:rsid w:val="00BA4815"/>
    <w:rsid w:val="00BB003D"/>
    <w:rsid w:val="00BB0898"/>
    <w:rsid w:val="00BB33FF"/>
    <w:rsid w:val="00BB35F8"/>
    <w:rsid w:val="00BB4033"/>
    <w:rsid w:val="00BB4123"/>
    <w:rsid w:val="00BB4D2D"/>
    <w:rsid w:val="00BB5D77"/>
    <w:rsid w:val="00BC1E0E"/>
    <w:rsid w:val="00BC1E39"/>
    <w:rsid w:val="00BC1F87"/>
    <w:rsid w:val="00BC218E"/>
    <w:rsid w:val="00BC2BAF"/>
    <w:rsid w:val="00BC37E2"/>
    <w:rsid w:val="00BC3AF2"/>
    <w:rsid w:val="00BC3DBA"/>
    <w:rsid w:val="00BC4AC2"/>
    <w:rsid w:val="00BC4CDB"/>
    <w:rsid w:val="00BC5362"/>
    <w:rsid w:val="00BD01F3"/>
    <w:rsid w:val="00BD0298"/>
    <w:rsid w:val="00BD28F6"/>
    <w:rsid w:val="00BD2DFA"/>
    <w:rsid w:val="00BD323C"/>
    <w:rsid w:val="00BD32DD"/>
    <w:rsid w:val="00BD3C66"/>
    <w:rsid w:val="00BD3CB9"/>
    <w:rsid w:val="00BD409C"/>
    <w:rsid w:val="00BD4278"/>
    <w:rsid w:val="00BD527B"/>
    <w:rsid w:val="00BD57FC"/>
    <w:rsid w:val="00BD79E3"/>
    <w:rsid w:val="00BD7FB5"/>
    <w:rsid w:val="00BE04B9"/>
    <w:rsid w:val="00BE0796"/>
    <w:rsid w:val="00BE191B"/>
    <w:rsid w:val="00BE3C1B"/>
    <w:rsid w:val="00BE4590"/>
    <w:rsid w:val="00BE6987"/>
    <w:rsid w:val="00BE758F"/>
    <w:rsid w:val="00BF061C"/>
    <w:rsid w:val="00BF1262"/>
    <w:rsid w:val="00BF1F39"/>
    <w:rsid w:val="00BF5E08"/>
    <w:rsid w:val="00BF676F"/>
    <w:rsid w:val="00BF76D8"/>
    <w:rsid w:val="00BF789F"/>
    <w:rsid w:val="00BF7CA9"/>
    <w:rsid w:val="00C026E4"/>
    <w:rsid w:val="00C02FC9"/>
    <w:rsid w:val="00C034E2"/>
    <w:rsid w:val="00C040DB"/>
    <w:rsid w:val="00C04F56"/>
    <w:rsid w:val="00C054D7"/>
    <w:rsid w:val="00C0628D"/>
    <w:rsid w:val="00C0653F"/>
    <w:rsid w:val="00C077F0"/>
    <w:rsid w:val="00C07C71"/>
    <w:rsid w:val="00C07F88"/>
    <w:rsid w:val="00C10CEB"/>
    <w:rsid w:val="00C11160"/>
    <w:rsid w:val="00C12DB9"/>
    <w:rsid w:val="00C13001"/>
    <w:rsid w:val="00C13CA0"/>
    <w:rsid w:val="00C1450B"/>
    <w:rsid w:val="00C17ABB"/>
    <w:rsid w:val="00C203AE"/>
    <w:rsid w:val="00C2090C"/>
    <w:rsid w:val="00C2381B"/>
    <w:rsid w:val="00C25A78"/>
    <w:rsid w:val="00C25E90"/>
    <w:rsid w:val="00C262D3"/>
    <w:rsid w:val="00C26A86"/>
    <w:rsid w:val="00C27C23"/>
    <w:rsid w:val="00C31B22"/>
    <w:rsid w:val="00C330DD"/>
    <w:rsid w:val="00C34CE8"/>
    <w:rsid w:val="00C353C2"/>
    <w:rsid w:val="00C36067"/>
    <w:rsid w:val="00C3610C"/>
    <w:rsid w:val="00C36FD5"/>
    <w:rsid w:val="00C377BF"/>
    <w:rsid w:val="00C40647"/>
    <w:rsid w:val="00C40BE2"/>
    <w:rsid w:val="00C4129E"/>
    <w:rsid w:val="00C41355"/>
    <w:rsid w:val="00C440AA"/>
    <w:rsid w:val="00C45E48"/>
    <w:rsid w:val="00C47DD1"/>
    <w:rsid w:val="00C5085A"/>
    <w:rsid w:val="00C5158D"/>
    <w:rsid w:val="00C51B4A"/>
    <w:rsid w:val="00C51C42"/>
    <w:rsid w:val="00C533E1"/>
    <w:rsid w:val="00C54128"/>
    <w:rsid w:val="00C561E6"/>
    <w:rsid w:val="00C56E95"/>
    <w:rsid w:val="00C57DCB"/>
    <w:rsid w:val="00C601E0"/>
    <w:rsid w:val="00C601EC"/>
    <w:rsid w:val="00C606D6"/>
    <w:rsid w:val="00C607B1"/>
    <w:rsid w:val="00C60B54"/>
    <w:rsid w:val="00C60CD5"/>
    <w:rsid w:val="00C60DA9"/>
    <w:rsid w:val="00C6153A"/>
    <w:rsid w:val="00C61FE1"/>
    <w:rsid w:val="00C6245F"/>
    <w:rsid w:val="00C62E62"/>
    <w:rsid w:val="00C630F3"/>
    <w:rsid w:val="00C649C4"/>
    <w:rsid w:val="00C66164"/>
    <w:rsid w:val="00C669CD"/>
    <w:rsid w:val="00C6732C"/>
    <w:rsid w:val="00C67347"/>
    <w:rsid w:val="00C71514"/>
    <w:rsid w:val="00C72D25"/>
    <w:rsid w:val="00C737AE"/>
    <w:rsid w:val="00C73AD7"/>
    <w:rsid w:val="00C75646"/>
    <w:rsid w:val="00C76FEE"/>
    <w:rsid w:val="00C771A4"/>
    <w:rsid w:val="00C82902"/>
    <w:rsid w:val="00C83ABD"/>
    <w:rsid w:val="00C83FED"/>
    <w:rsid w:val="00C847AF"/>
    <w:rsid w:val="00C8690B"/>
    <w:rsid w:val="00C87E87"/>
    <w:rsid w:val="00C9380C"/>
    <w:rsid w:val="00C93D20"/>
    <w:rsid w:val="00C942EB"/>
    <w:rsid w:val="00C94CE9"/>
    <w:rsid w:val="00C94DBA"/>
    <w:rsid w:val="00C94E3E"/>
    <w:rsid w:val="00C959F4"/>
    <w:rsid w:val="00C960CB"/>
    <w:rsid w:val="00C96824"/>
    <w:rsid w:val="00CA264E"/>
    <w:rsid w:val="00CA2901"/>
    <w:rsid w:val="00CA4031"/>
    <w:rsid w:val="00CA451C"/>
    <w:rsid w:val="00CA5532"/>
    <w:rsid w:val="00CA6A44"/>
    <w:rsid w:val="00CA73FC"/>
    <w:rsid w:val="00CB0FD4"/>
    <w:rsid w:val="00CB1258"/>
    <w:rsid w:val="00CB282A"/>
    <w:rsid w:val="00CB32D7"/>
    <w:rsid w:val="00CB5FBA"/>
    <w:rsid w:val="00CB7328"/>
    <w:rsid w:val="00CB7D9D"/>
    <w:rsid w:val="00CC131D"/>
    <w:rsid w:val="00CC156C"/>
    <w:rsid w:val="00CC202F"/>
    <w:rsid w:val="00CC2224"/>
    <w:rsid w:val="00CC26B3"/>
    <w:rsid w:val="00CC27BD"/>
    <w:rsid w:val="00CC28A9"/>
    <w:rsid w:val="00CC2C9B"/>
    <w:rsid w:val="00CC469C"/>
    <w:rsid w:val="00CC4C24"/>
    <w:rsid w:val="00CC4DB0"/>
    <w:rsid w:val="00CC6354"/>
    <w:rsid w:val="00CC71E0"/>
    <w:rsid w:val="00CC73D4"/>
    <w:rsid w:val="00CD1B0B"/>
    <w:rsid w:val="00CD1CF5"/>
    <w:rsid w:val="00CD3D11"/>
    <w:rsid w:val="00CD54B0"/>
    <w:rsid w:val="00CD5B3E"/>
    <w:rsid w:val="00CD5BB0"/>
    <w:rsid w:val="00CD68EC"/>
    <w:rsid w:val="00CD6CBA"/>
    <w:rsid w:val="00CD6DC4"/>
    <w:rsid w:val="00CD7585"/>
    <w:rsid w:val="00CE008A"/>
    <w:rsid w:val="00CE076C"/>
    <w:rsid w:val="00CE0987"/>
    <w:rsid w:val="00CE0D10"/>
    <w:rsid w:val="00CE0D26"/>
    <w:rsid w:val="00CE1256"/>
    <w:rsid w:val="00CE1CFC"/>
    <w:rsid w:val="00CE1E8A"/>
    <w:rsid w:val="00CE1F6C"/>
    <w:rsid w:val="00CE249F"/>
    <w:rsid w:val="00CE44FD"/>
    <w:rsid w:val="00CE50C5"/>
    <w:rsid w:val="00CE51FA"/>
    <w:rsid w:val="00CE757B"/>
    <w:rsid w:val="00CE7C48"/>
    <w:rsid w:val="00CE7FD5"/>
    <w:rsid w:val="00CF053F"/>
    <w:rsid w:val="00CF0D5A"/>
    <w:rsid w:val="00CF0D61"/>
    <w:rsid w:val="00CF1853"/>
    <w:rsid w:val="00CF392C"/>
    <w:rsid w:val="00CF3B0D"/>
    <w:rsid w:val="00CF3E76"/>
    <w:rsid w:val="00CF4159"/>
    <w:rsid w:val="00CF4E19"/>
    <w:rsid w:val="00CF6178"/>
    <w:rsid w:val="00CF79A9"/>
    <w:rsid w:val="00CF7A3E"/>
    <w:rsid w:val="00D000DE"/>
    <w:rsid w:val="00D0054C"/>
    <w:rsid w:val="00D0098B"/>
    <w:rsid w:val="00D01001"/>
    <w:rsid w:val="00D01C38"/>
    <w:rsid w:val="00D0356C"/>
    <w:rsid w:val="00D03FA5"/>
    <w:rsid w:val="00D0512A"/>
    <w:rsid w:val="00D062FC"/>
    <w:rsid w:val="00D066DE"/>
    <w:rsid w:val="00D06F48"/>
    <w:rsid w:val="00D0762F"/>
    <w:rsid w:val="00D076FC"/>
    <w:rsid w:val="00D07BC1"/>
    <w:rsid w:val="00D1018E"/>
    <w:rsid w:val="00D10689"/>
    <w:rsid w:val="00D11479"/>
    <w:rsid w:val="00D13627"/>
    <w:rsid w:val="00D143BD"/>
    <w:rsid w:val="00D14621"/>
    <w:rsid w:val="00D147CE"/>
    <w:rsid w:val="00D14E6F"/>
    <w:rsid w:val="00D15224"/>
    <w:rsid w:val="00D1567E"/>
    <w:rsid w:val="00D21250"/>
    <w:rsid w:val="00D2395D"/>
    <w:rsid w:val="00D244C1"/>
    <w:rsid w:val="00D253E1"/>
    <w:rsid w:val="00D2560C"/>
    <w:rsid w:val="00D259CE"/>
    <w:rsid w:val="00D27392"/>
    <w:rsid w:val="00D276A3"/>
    <w:rsid w:val="00D27853"/>
    <w:rsid w:val="00D301FD"/>
    <w:rsid w:val="00D31FA3"/>
    <w:rsid w:val="00D32754"/>
    <w:rsid w:val="00D332B8"/>
    <w:rsid w:val="00D343AA"/>
    <w:rsid w:val="00D34CDA"/>
    <w:rsid w:val="00D354DC"/>
    <w:rsid w:val="00D357AB"/>
    <w:rsid w:val="00D35BBA"/>
    <w:rsid w:val="00D4088F"/>
    <w:rsid w:val="00D409EF"/>
    <w:rsid w:val="00D41B0C"/>
    <w:rsid w:val="00D42774"/>
    <w:rsid w:val="00D442B0"/>
    <w:rsid w:val="00D44D54"/>
    <w:rsid w:val="00D45566"/>
    <w:rsid w:val="00D46030"/>
    <w:rsid w:val="00D50905"/>
    <w:rsid w:val="00D50B15"/>
    <w:rsid w:val="00D5225E"/>
    <w:rsid w:val="00D52655"/>
    <w:rsid w:val="00D52CC3"/>
    <w:rsid w:val="00D5328F"/>
    <w:rsid w:val="00D53A23"/>
    <w:rsid w:val="00D5413D"/>
    <w:rsid w:val="00D54374"/>
    <w:rsid w:val="00D54A1C"/>
    <w:rsid w:val="00D54D9D"/>
    <w:rsid w:val="00D55C24"/>
    <w:rsid w:val="00D57F9B"/>
    <w:rsid w:val="00D63989"/>
    <w:rsid w:val="00D6606C"/>
    <w:rsid w:val="00D66079"/>
    <w:rsid w:val="00D66971"/>
    <w:rsid w:val="00D6715E"/>
    <w:rsid w:val="00D7233F"/>
    <w:rsid w:val="00D7338D"/>
    <w:rsid w:val="00D7339B"/>
    <w:rsid w:val="00D745C7"/>
    <w:rsid w:val="00D74E8F"/>
    <w:rsid w:val="00D761F3"/>
    <w:rsid w:val="00D766C0"/>
    <w:rsid w:val="00D7683C"/>
    <w:rsid w:val="00D8023C"/>
    <w:rsid w:val="00D80D91"/>
    <w:rsid w:val="00D80DB6"/>
    <w:rsid w:val="00D816E5"/>
    <w:rsid w:val="00D82FBC"/>
    <w:rsid w:val="00D838BE"/>
    <w:rsid w:val="00D87011"/>
    <w:rsid w:val="00D879F0"/>
    <w:rsid w:val="00D9000E"/>
    <w:rsid w:val="00D90A85"/>
    <w:rsid w:val="00D90CB0"/>
    <w:rsid w:val="00D91DE3"/>
    <w:rsid w:val="00D93826"/>
    <w:rsid w:val="00D94A55"/>
    <w:rsid w:val="00D94BA5"/>
    <w:rsid w:val="00D95BB4"/>
    <w:rsid w:val="00D96277"/>
    <w:rsid w:val="00D96974"/>
    <w:rsid w:val="00D96D51"/>
    <w:rsid w:val="00D9749F"/>
    <w:rsid w:val="00D97731"/>
    <w:rsid w:val="00D97C9C"/>
    <w:rsid w:val="00DA02E1"/>
    <w:rsid w:val="00DA0E97"/>
    <w:rsid w:val="00DA11A7"/>
    <w:rsid w:val="00DA2391"/>
    <w:rsid w:val="00DA2538"/>
    <w:rsid w:val="00DA3A76"/>
    <w:rsid w:val="00DA3DB3"/>
    <w:rsid w:val="00DA465A"/>
    <w:rsid w:val="00DA4D87"/>
    <w:rsid w:val="00DA5344"/>
    <w:rsid w:val="00DA5413"/>
    <w:rsid w:val="00DA695E"/>
    <w:rsid w:val="00DA7344"/>
    <w:rsid w:val="00DB23DD"/>
    <w:rsid w:val="00DB2C89"/>
    <w:rsid w:val="00DB380A"/>
    <w:rsid w:val="00DB3D5C"/>
    <w:rsid w:val="00DB41D8"/>
    <w:rsid w:val="00DB42AF"/>
    <w:rsid w:val="00DB4F47"/>
    <w:rsid w:val="00DB63CB"/>
    <w:rsid w:val="00DB6DF8"/>
    <w:rsid w:val="00DB7EA0"/>
    <w:rsid w:val="00DC00A5"/>
    <w:rsid w:val="00DC09F5"/>
    <w:rsid w:val="00DC10F7"/>
    <w:rsid w:val="00DC21C7"/>
    <w:rsid w:val="00DC2742"/>
    <w:rsid w:val="00DC2BFF"/>
    <w:rsid w:val="00DC372F"/>
    <w:rsid w:val="00DC42CC"/>
    <w:rsid w:val="00DC4D0F"/>
    <w:rsid w:val="00DC5572"/>
    <w:rsid w:val="00DC596B"/>
    <w:rsid w:val="00DC776B"/>
    <w:rsid w:val="00DD1007"/>
    <w:rsid w:val="00DD18C1"/>
    <w:rsid w:val="00DD2194"/>
    <w:rsid w:val="00DD4002"/>
    <w:rsid w:val="00DD4A8C"/>
    <w:rsid w:val="00DD51C6"/>
    <w:rsid w:val="00DD6A77"/>
    <w:rsid w:val="00DD761C"/>
    <w:rsid w:val="00DD765A"/>
    <w:rsid w:val="00DD7B9D"/>
    <w:rsid w:val="00DD7C64"/>
    <w:rsid w:val="00DD7C82"/>
    <w:rsid w:val="00DE00A2"/>
    <w:rsid w:val="00DE02AF"/>
    <w:rsid w:val="00DE1819"/>
    <w:rsid w:val="00DE190F"/>
    <w:rsid w:val="00DE20FF"/>
    <w:rsid w:val="00DE363B"/>
    <w:rsid w:val="00DE4983"/>
    <w:rsid w:val="00DF0054"/>
    <w:rsid w:val="00DF00CC"/>
    <w:rsid w:val="00DF2836"/>
    <w:rsid w:val="00DF2848"/>
    <w:rsid w:val="00DF2DD0"/>
    <w:rsid w:val="00DF5331"/>
    <w:rsid w:val="00DF5671"/>
    <w:rsid w:val="00DF59F9"/>
    <w:rsid w:val="00DF6224"/>
    <w:rsid w:val="00DF7D96"/>
    <w:rsid w:val="00E036A8"/>
    <w:rsid w:val="00E04A18"/>
    <w:rsid w:val="00E0510B"/>
    <w:rsid w:val="00E0550F"/>
    <w:rsid w:val="00E06575"/>
    <w:rsid w:val="00E06A8B"/>
    <w:rsid w:val="00E0759F"/>
    <w:rsid w:val="00E0796F"/>
    <w:rsid w:val="00E10C0B"/>
    <w:rsid w:val="00E1112A"/>
    <w:rsid w:val="00E111E7"/>
    <w:rsid w:val="00E13087"/>
    <w:rsid w:val="00E135AA"/>
    <w:rsid w:val="00E13955"/>
    <w:rsid w:val="00E13DB4"/>
    <w:rsid w:val="00E141D5"/>
    <w:rsid w:val="00E161CE"/>
    <w:rsid w:val="00E21661"/>
    <w:rsid w:val="00E21CB0"/>
    <w:rsid w:val="00E21F39"/>
    <w:rsid w:val="00E22881"/>
    <w:rsid w:val="00E22E22"/>
    <w:rsid w:val="00E23C59"/>
    <w:rsid w:val="00E244B2"/>
    <w:rsid w:val="00E26DA8"/>
    <w:rsid w:val="00E32208"/>
    <w:rsid w:val="00E33409"/>
    <w:rsid w:val="00E33A21"/>
    <w:rsid w:val="00E346EE"/>
    <w:rsid w:val="00E35FE8"/>
    <w:rsid w:val="00E3710D"/>
    <w:rsid w:val="00E37C84"/>
    <w:rsid w:val="00E37EDF"/>
    <w:rsid w:val="00E414F1"/>
    <w:rsid w:val="00E417FA"/>
    <w:rsid w:val="00E42824"/>
    <w:rsid w:val="00E43689"/>
    <w:rsid w:val="00E44617"/>
    <w:rsid w:val="00E4511E"/>
    <w:rsid w:val="00E453C0"/>
    <w:rsid w:val="00E4663D"/>
    <w:rsid w:val="00E46B9E"/>
    <w:rsid w:val="00E46BF5"/>
    <w:rsid w:val="00E470C1"/>
    <w:rsid w:val="00E477F5"/>
    <w:rsid w:val="00E515FF"/>
    <w:rsid w:val="00E520B8"/>
    <w:rsid w:val="00E52279"/>
    <w:rsid w:val="00E523BC"/>
    <w:rsid w:val="00E5252B"/>
    <w:rsid w:val="00E52813"/>
    <w:rsid w:val="00E52CAD"/>
    <w:rsid w:val="00E53EEE"/>
    <w:rsid w:val="00E5418B"/>
    <w:rsid w:val="00E543FB"/>
    <w:rsid w:val="00E551D2"/>
    <w:rsid w:val="00E55233"/>
    <w:rsid w:val="00E602F7"/>
    <w:rsid w:val="00E6150F"/>
    <w:rsid w:val="00E61582"/>
    <w:rsid w:val="00E61904"/>
    <w:rsid w:val="00E61B3A"/>
    <w:rsid w:val="00E61F4C"/>
    <w:rsid w:val="00E63616"/>
    <w:rsid w:val="00E64690"/>
    <w:rsid w:val="00E64D6D"/>
    <w:rsid w:val="00E64EAD"/>
    <w:rsid w:val="00E6699F"/>
    <w:rsid w:val="00E66A0F"/>
    <w:rsid w:val="00E67D9B"/>
    <w:rsid w:val="00E70D3D"/>
    <w:rsid w:val="00E73F5C"/>
    <w:rsid w:val="00E743BA"/>
    <w:rsid w:val="00E746B7"/>
    <w:rsid w:val="00E76259"/>
    <w:rsid w:val="00E807FD"/>
    <w:rsid w:val="00E80AFA"/>
    <w:rsid w:val="00E80E3A"/>
    <w:rsid w:val="00E8181F"/>
    <w:rsid w:val="00E828C6"/>
    <w:rsid w:val="00E83E04"/>
    <w:rsid w:val="00E846AF"/>
    <w:rsid w:val="00E859E4"/>
    <w:rsid w:val="00E85AAB"/>
    <w:rsid w:val="00E873EC"/>
    <w:rsid w:val="00E87757"/>
    <w:rsid w:val="00E90144"/>
    <w:rsid w:val="00E9066C"/>
    <w:rsid w:val="00E9088A"/>
    <w:rsid w:val="00E91741"/>
    <w:rsid w:val="00E9252C"/>
    <w:rsid w:val="00E9297D"/>
    <w:rsid w:val="00E933EE"/>
    <w:rsid w:val="00E9463E"/>
    <w:rsid w:val="00E9540D"/>
    <w:rsid w:val="00E95ACA"/>
    <w:rsid w:val="00E96068"/>
    <w:rsid w:val="00E97DEB"/>
    <w:rsid w:val="00EA0AF4"/>
    <w:rsid w:val="00EA1187"/>
    <w:rsid w:val="00EA1DE6"/>
    <w:rsid w:val="00EA4BA3"/>
    <w:rsid w:val="00EA54FF"/>
    <w:rsid w:val="00EA68D1"/>
    <w:rsid w:val="00EA6AA6"/>
    <w:rsid w:val="00EB11F5"/>
    <w:rsid w:val="00EB2622"/>
    <w:rsid w:val="00EB2A5A"/>
    <w:rsid w:val="00EB3CD8"/>
    <w:rsid w:val="00EB4098"/>
    <w:rsid w:val="00EB45EF"/>
    <w:rsid w:val="00EB4F5D"/>
    <w:rsid w:val="00EB522D"/>
    <w:rsid w:val="00EB72DA"/>
    <w:rsid w:val="00EB75B8"/>
    <w:rsid w:val="00EC02B4"/>
    <w:rsid w:val="00EC0799"/>
    <w:rsid w:val="00EC0B84"/>
    <w:rsid w:val="00EC0ED4"/>
    <w:rsid w:val="00EC18A5"/>
    <w:rsid w:val="00EC3BA2"/>
    <w:rsid w:val="00EC40E6"/>
    <w:rsid w:val="00EC43F8"/>
    <w:rsid w:val="00EC56F6"/>
    <w:rsid w:val="00EC7AB7"/>
    <w:rsid w:val="00ED0A36"/>
    <w:rsid w:val="00ED24CA"/>
    <w:rsid w:val="00ED2755"/>
    <w:rsid w:val="00ED2A3C"/>
    <w:rsid w:val="00ED3730"/>
    <w:rsid w:val="00ED4AFB"/>
    <w:rsid w:val="00ED4E02"/>
    <w:rsid w:val="00ED506E"/>
    <w:rsid w:val="00ED54E6"/>
    <w:rsid w:val="00ED5D51"/>
    <w:rsid w:val="00ED6AD3"/>
    <w:rsid w:val="00ED767C"/>
    <w:rsid w:val="00EE176E"/>
    <w:rsid w:val="00EE57CC"/>
    <w:rsid w:val="00EE57DF"/>
    <w:rsid w:val="00EE5CC7"/>
    <w:rsid w:val="00EF040E"/>
    <w:rsid w:val="00EF0697"/>
    <w:rsid w:val="00EF0DC4"/>
    <w:rsid w:val="00EF2602"/>
    <w:rsid w:val="00EF26A7"/>
    <w:rsid w:val="00EF2B05"/>
    <w:rsid w:val="00EF3A56"/>
    <w:rsid w:val="00EF4C3C"/>
    <w:rsid w:val="00EF4C87"/>
    <w:rsid w:val="00EF553D"/>
    <w:rsid w:val="00EF584E"/>
    <w:rsid w:val="00EF5F04"/>
    <w:rsid w:val="00EF6DFA"/>
    <w:rsid w:val="00EF77EF"/>
    <w:rsid w:val="00EF7A46"/>
    <w:rsid w:val="00F0027A"/>
    <w:rsid w:val="00F008B9"/>
    <w:rsid w:val="00F02310"/>
    <w:rsid w:val="00F02D81"/>
    <w:rsid w:val="00F03022"/>
    <w:rsid w:val="00F03AE3"/>
    <w:rsid w:val="00F049B8"/>
    <w:rsid w:val="00F10500"/>
    <w:rsid w:val="00F123C6"/>
    <w:rsid w:val="00F12BBF"/>
    <w:rsid w:val="00F13506"/>
    <w:rsid w:val="00F1727B"/>
    <w:rsid w:val="00F17918"/>
    <w:rsid w:val="00F17D47"/>
    <w:rsid w:val="00F17E0B"/>
    <w:rsid w:val="00F2067B"/>
    <w:rsid w:val="00F20886"/>
    <w:rsid w:val="00F2091D"/>
    <w:rsid w:val="00F21BD1"/>
    <w:rsid w:val="00F2212C"/>
    <w:rsid w:val="00F23430"/>
    <w:rsid w:val="00F235E8"/>
    <w:rsid w:val="00F237D8"/>
    <w:rsid w:val="00F23ED1"/>
    <w:rsid w:val="00F2466F"/>
    <w:rsid w:val="00F254D0"/>
    <w:rsid w:val="00F268D3"/>
    <w:rsid w:val="00F2763E"/>
    <w:rsid w:val="00F3008B"/>
    <w:rsid w:val="00F301F2"/>
    <w:rsid w:val="00F30FB6"/>
    <w:rsid w:val="00F31841"/>
    <w:rsid w:val="00F32622"/>
    <w:rsid w:val="00F342FA"/>
    <w:rsid w:val="00F34518"/>
    <w:rsid w:val="00F34CD5"/>
    <w:rsid w:val="00F3516B"/>
    <w:rsid w:val="00F367C5"/>
    <w:rsid w:val="00F40A83"/>
    <w:rsid w:val="00F41DDB"/>
    <w:rsid w:val="00F4220E"/>
    <w:rsid w:val="00F42C95"/>
    <w:rsid w:val="00F42F1E"/>
    <w:rsid w:val="00F43080"/>
    <w:rsid w:val="00F440DF"/>
    <w:rsid w:val="00F44276"/>
    <w:rsid w:val="00F445EE"/>
    <w:rsid w:val="00F44AD7"/>
    <w:rsid w:val="00F44BD9"/>
    <w:rsid w:val="00F45614"/>
    <w:rsid w:val="00F539E0"/>
    <w:rsid w:val="00F54700"/>
    <w:rsid w:val="00F56A89"/>
    <w:rsid w:val="00F56B2E"/>
    <w:rsid w:val="00F56C34"/>
    <w:rsid w:val="00F56EAD"/>
    <w:rsid w:val="00F578B6"/>
    <w:rsid w:val="00F6020E"/>
    <w:rsid w:val="00F61B61"/>
    <w:rsid w:val="00F62548"/>
    <w:rsid w:val="00F62FC7"/>
    <w:rsid w:val="00F6327C"/>
    <w:rsid w:val="00F647DD"/>
    <w:rsid w:val="00F64B58"/>
    <w:rsid w:val="00F65141"/>
    <w:rsid w:val="00F65818"/>
    <w:rsid w:val="00F65869"/>
    <w:rsid w:val="00F658B6"/>
    <w:rsid w:val="00F65D45"/>
    <w:rsid w:val="00F67835"/>
    <w:rsid w:val="00F6785F"/>
    <w:rsid w:val="00F7040A"/>
    <w:rsid w:val="00F70851"/>
    <w:rsid w:val="00F73D04"/>
    <w:rsid w:val="00F754A6"/>
    <w:rsid w:val="00F75AFB"/>
    <w:rsid w:val="00F77202"/>
    <w:rsid w:val="00F77A7A"/>
    <w:rsid w:val="00F8198E"/>
    <w:rsid w:val="00F81B2A"/>
    <w:rsid w:val="00F81E50"/>
    <w:rsid w:val="00F82829"/>
    <w:rsid w:val="00F829DF"/>
    <w:rsid w:val="00F832AD"/>
    <w:rsid w:val="00F8369D"/>
    <w:rsid w:val="00F85B0F"/>
    <w:rsid w:val="00F860EC"/>
    <w:rsid w:val="00F86C9E"/>
    <w:rsid w:val="00F871BD"/>
    <w:rsid w:val="00F9082D"/>
    <w:rsid w:val="00F92AF4"/>
    <w:rsid w:val="00F93593"/>
    <w:rsid w:val="00F93813"/>
    <w:rsid w:val="00F93ABD"/>
    <w:rsid w:val="00F93ED2"/>
    <w:rsid w:val="00F94888"/>
    <w:rsid w:val="00F9551C"/>
    <w:rsid w:val="00F95BF3"/>
    <w:rsid w:val="00F96D88"/>
    <w:rsid w:val="00FA1994"/>
    <w:rsid w:val="00FA21E2"/>
    <w:rsid w:val="00FA2468"/>
    <w:rsid w:val="00FA3ABD"/>
    <w:rsid w:val="00FA4ECF"/>
    <w:rsid w:val="00FB13E9"/>
    <w:rsid w:val="00FB26A5"/>
    <w:rsid w:val="00FB2C2D"/>
    <w:rsid w:val="00FB412B"/>
    <w:rsid w:val="00FB461C"/>
    <w:rsid w:val="00FB4AC1"/>
    <w:rsid w:val="00FB799D"/>
    <w:rsid w:val="00FB7E7B"/>
    <w:rsid w:val="00FC1771"/>
    <w:rsid w:val="00FC44AE"/>
    <w:rsid w:val="00FC46FA"/>
    <w:rsid w:val="00FC51FB"/>
    <w:rsid w:val="00FC634D"/>
    <w:rsid w:val="00FD07E4"/>
    <w:rsid w:val="00FD121B"/>
    <w:rsid w:val="00FD17D1"/>
    <w:rsid w:val="00FD1895"/>
    <w:rsid w:val="00FD4780"/>
    <w:rsid w:val="00FD4AF3"/>
    <w:rsid w:val="00FD5F30"/>
    <w:rsid w:val="00FD6C11"/>
    <w:rsid w:val="00FD6FD2"/>
    <w:rsid w:val="00FE027D"/>
    <w:rsid w:val="00FE0FF7"/>
    <w:rsid w:val="00FE1871"/>
    <w:rsid w:val="00FE31B4"/>
    <w:rsid w:val="00FE3861"/>
    <w:rsid w:val="00FE56C6"/>
    <w:rsid w:val="00FE58AC"/>
    <w:rsid w:val="00FE5DC0"/>
    <w:rsid w:val="00FE62C3"/>
    <w:rsid w:val="00FE66BC"/>
    <w:rsid w:val="00FE7317"/>
    <w:rsid w:val="00FE7CFA"/>
    <w:rsid w:val="00FF0EE6"/>
    <w:rsid w:val="00FF3044"/>
    <w:rsid w:val="00FF63B8"/>
    <w:rsid w:val="00FF77AE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0BA963"/>
  <w15:docId w15:val="{0924961A-B3E7-468A-9763-4512748F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Arial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99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iPriority="19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3D46E9"/>
    <w:rPr>
      <w:rFonts w:eastAsia="Arial"/>
      <w:lang w:val="en-US" w:eastAsia="ja-JP"/>
    </w:rPr>
  </w:style>
  <w:style w:type="paragraph" w:styleId="11">
    <w:name w:val="heading 1"/>
    <w:basedOn w:val="a4"/>
    <w:next w:val="a4"/>
    <w:link w:val="12"/>
    <w:uiPriority w:val="9"/>
    <w:qFormat/>
    <w:rsid w:val="00106FF8"/>
    <w:pPr>
      <w:keepNext/>
      <w:spacing w:after="120"/>
      <w:ind w:left="-539"/>
      <w:outlineLvl w:val="0"/>
    </w:pPr>
    <w:rPr>
      <w:rFonts w:eastAsia="Calibri" w:cs="Calibri"/>
      <w:b/>
      <w:bCs/>
      <w:color w:val="4F81BD" w:themeColor="accent1"/>
      <w:kern w:val="32"/>
      <w:sz w:val="32"/>
      <w:szCs w:val="32"/>
    </w:rPr>
  </w:style>
  <w:style w:type="paragraph" w:styleId="21">
    <w:name w:val="heading 2"/>
    <w:basedOn w:val="a4"/>
    <w:next w:val="a4"/>
    <w:link w:val="22"/>
    <w:uiPriority w:val="9"/>
    <w:qFormat/>
    <w:rsid w:val="00106FF8"/>
    <w:pPr>
      <w:keepNext/>
      <w:spacing w:before="240" w:after="80"/>
      <w:ind w:left="-539"/>
      <w:outlineLvl w:val="1"/>
    </w:pPr>
    <w:rPr>
      <w:rFonts w:eastAsia="Calibri" w:cs="Calibri"/>
      <w:b/>
      <w:bCs/>
      <w:color w:val="4F81BD" w:themeColor="accent1"/>
      <w:sz w:val="28"/>
      <w:szCs w:val="28"/>
    </w:rPr>
  </w:style>
  <w:style w:type="paragraph" w:styleId="30">
    <w:name w:val="heading 3"/>
    <w:basedOn w:val="a4"/>
    <w:next w:val="a4"/>
    <w:link w:val="31"/>
    <w:uiPriority w:val="9"/>
    <w:qFormat/>
    <w:rsid w:val="00106FF8"/>
    <w:pPr>
      <w:keepNext/>
      <w:spacing w:before="180" w:after="80"/>
      <w:outlineLvl w:val="2"/>
    </w:pPr>
    <w:rPr>
      <w:rFonts w:eastAsia="Calibri" w:cs="Calibri"/>
      <w:b/>
      <w:color w:val="4F81BD" w:themeColor="accent1"/>
      <w:sz w:val="24"/>
      <w:szCs w:val="24"/>
    </w:rPr>
  </w:style>
  <w:style w:type="paragraph" w:styleId="42">
    <w:name w:val="heading 4"/>
    <w:basedOn w:val="a4"/>
    <w:next w:val="a4"/>
    <w:uiPriority w:val="9"/>
    <w:qFormat/>
    <w:rsid w:val="00106FF8"/>
    <w:pPr>
      <w:keepNext/>
      <w:spacing w:before="180" w:after="80"/>
      <w:outlineLvl w:val="3"/>
    </w:pPr>
    <w:rPr>
      <w:rFonts w:eastAsia="Calibri" w:cs="Calibri"/>
      <w:b/>
      <w:bCs/>
      <w:i/>
      <w:iCs/>
      <w:color w:val="4F81BD" w:themeColor="accent1"/>
    </w:rPr>
  </w:style>
  <w:style w:type="paragraph" w:styleId="5">
    <w:name w:val="heading 5"/>
    <w:basedOn w:val="a4"/>
    <w:next w:val="a4"/>
    <w:uiPriority w:val="9"/>
    <w:rsid w:val="00106FF8"/>
    <w:pPr>
      <w:keepNext/>
      <w:spacing w:before="180"/>
      <w:outlineLvl w:val="4"/>
    </w:pPr>
    <w:rPr>
      <w:bCs/>
      <w:i/>
      <w:iCs/>
      <w:color w:val="4F81BD" w:themeColor="accent1"/>
    </w:rPr>
  </w:style>
  <w:style w:type="paragraph" w:styleId="6">
    <w:name w:val="heading 6"/>
    <w:basedOn w:val="a4"/>
    <w:next w:val="a4"/>
    <w:link w:val="60"/>
    <w:uiPriority w:val="9"/>
    <w:rsid w:val="00106FF8"/>
    <w:pPr>
      <w:numPr>
        <w:ilvl w:val="5"/>
        <w:numId w:val="5"/>
      </w:numPr>
      <w:spacing w:before="240"/>
      <w:outlineLvl w:val="5"/>
    </w:pPr>
    <w:rPr>
      <w:rFonts w:ascii="Times New Roman" w:hAnsi="Times New Roman" w:cs="Times New Roman"/>
      <w:b/>
      <w:bCs/>
    </w:rPr>
  </w:style>
  <w:style w:type="paragraph" w:styleId="7">
    <w:name w:val="heading 7"/>
    <w:basedOn w:val="a4"/>
    <w:next w:val="a4"/>
    <w:link w:val="70"/>
    <w:uiPriority w:val="9"/>
    <w:rsid w:val="00106FF8"/>
    <w:pPr>
      <w:numPr>
        <w:ilvl w:val="6"/>
        <w:numId w:val="5"/>
      </w:numPr>
      <w:spacing w:before="240"/>
      <w:outlineLvl w:val="6"/>
    </w:pPr>
    <w:rPr>
      <w:rFonts w:ascii="Times New Roman" w:hAnsi="Times New Roman" w:cs="Times New Roman"/>
      <w:sz w:val="24"/>
      <w:szCs w:val="24"/>
    </w:rPr>
  </w:style>
  <w:style w:type="paragraph" w:styleId="80">
    <w:name w:val="heading 8"/>
    <w:basedOn w:val="a4"/>
    <w:next w:val="a4"/>
    <w:link w:val="81"/>
    <w:uiPriority w:val="9"/>
    <w:rsid w:val="00106FF8"/>
    <w:pPr>
      <w:numPr>
        <w:ilvl w:val="7"/>
        <w:numId w:val="5"/>
      </w:numPr>
      <w:spacing w:before="24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9"/>
    <w:rsid w:val="00106FF8"/>
    <w:pPr>
      <w:numPr>
        <w:ilvl w:val="8"/>
        <w:numId w:val="5"/>
      </w:numPr>
      <w:spacing w:before="240"/>
      <w:outlineLvl w:val="8"/>
    </w:p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Hidden">
    <w:name w:val="Hidden"/>
    <w:basedOn w:val="a4"/>
    <w:next w:val="a4"/>
    <w:rsid w:val="00106FF8"/>
    <w:pPr>
      <w:shd w:val="clear" w:color="auto" w:fill="FFFF99"/>
    </w:pPr>
    <w:rPr>
      <w:vanish/>
      <w:color w:val="C00000"/>
    </w:rPr>
  </w:style>
  <w:style w:type="numbering" w:customStyle="1" w:styleId="NumberedList">
    <w:name w:val="Numbered List"/>
    <w:basedOn w:val="a7"/>
    <w:rsid w:val="00106FF8"/>
    <w:pPr>
      <w:numPr>
        <w:numId w:val="6"/>
      </w:numPr>
    </w:pPr>
  </w:style>
  <w:style w:type="paragraph" w:customStyle="1" w:styleId="Note">
    <w:name w:val="Note"/>
    <w:basedOn w:val="a4"/>
    <w:uiPriority w:val="19"/>
    <w:qFormat/>
    <w:rsid w:val="00106FF8"/>
    <w:pPr>
      <w:pBdr>
        <w:left w:val="single" w:sz="18" w:space="6" w:color="4F81BD" w:themeColor="accent1"/>
      </w:pBdr>
      <w:ind w:left="720"/>
    </w:pPr>
    <w:rPr>
      <w:szCs w:val="18"/>
    </w:rPr>
  </w:style>
  <w:style w:type="paragraph" w:customStyle="1" w:styleId="NoteTitle">
    <w:name w:val="Note Title"/>
    <w:basedOn w:val="Note"/>
    <w:next w:val="Note"/>
    <w:uiPriority w:val="19"/>
    <w:qFormat/>
    <w:rsid w:val="00106FF8"/>
    <w:pPr>
      <w:keepNext/>
    </w:pPr>
    <w:rPr>
      <w:b/>
      <w:bCs/>
      <w:color w:val="4F81BD" w:themeColor="accent1"/>
    </w:rPr>
  </w:style>
  <w:style w:type="paragraph" w:customStyle="1" w:styleId="CodeBlock">
    <w:name w:val="Code Block"/>
    <w:basedOn w:val="a4"/>
    <w:uiPriority w:val="24"/>
    <w:qFormat/>
    <w:rsid w:val="00106FF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/>
    </w:pPr>
    <w:rPr>
      <w:rFonts w:ascii="Courier New" w:eastAsia="Courier New" w:hAnsi="Courier New" w:cs="Courier New"/>
      <w:sz w:val="16"/>
      <w:szCs w:val="16"/>
    </w:rPr>
  </w:style>
  <w:style w:type="paragraph" w:customStyle="1" w:styleId="CheckList0">
    <w:name w:val="Check List"/>
    <w:basedOn w:val="a4"/>
    <w:uiPriority w:val="24"/>
    <w:qFormat/>
    <w:rsid w:val="00106FF8"/>
    <w:pPr>
      <w:numPr>
        <w:numId w:val="8"/>
      </w:numPr>
      <w:contextualSpacing/>
    </w:pPr>
  </w:style>
  <w:style w:type="table" w:styleId="23">
    <w:name w:val="Table Classic 2"/>
    <w:basedOn w:val="a6"/>
    <w:rsid w:val="00106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">
    <w:name w:val="List Bullet"/>
    <w:basedOn w:val="a4"/>
    <w:uiPriority w:val="4"/>
    <w:qFormat/>
    <w:rsid w:val="00106FF8"/>
    <w:pPr>
      <w:numPr>
        <w:numId w:val="7"/>
      </w:numPr>
      <w:contextualSpacing/>
    </w:pPr>
  </w:style>
  <w:style w:type="paragraph" w:styleId="a8">
    <w:name w:val="caption"/>
    <w:aliases w:val="圖標號,圖表標號,Caption Char1,Caption Char Char,Caption Char,圖表標號 字元 字元,圖表標號 字元,標號 字元,標號 字元1 字元, 字元 字元 字元 字元,IE_表標題,s標號,図表番号 Char 字元 字元,図表番号 Char 字元,字元 字元 字元 字元"/>
    <w:basedOn w:val="a4"/>
    <w:next w:val="a4"/>
    <w:link w:val="13"/>
    <w:qFormat/>
    <w:rsid w:val="00106FF8"/>
    <w:rPr>
      <w:rFonts w:eastAsiaTheme="minorEastAsia" w:cstheme="minorHAnsi"/>
      <w:color w:val="4F81BD" w:themeColor="accent1"/>
      <w:sz w:val="18"/>
      <w:szCs w:val="18"/>
    </w:rPr>
  </w:style>
  <w:style w:type="paragraph" w:styleId="14">
    <w:name w:val="toc 1"/>
    <w:basedOn w:val="a4"/>
    <w:next w:val="a4"/>
    <w:uiPriority w:val="39"/>
    <w:rsid w:val="00106FF8"/>
    <w:pPr>
      <w:spacing w:before="240" w:after="80"/>
    </w:pPr>
    <w:rPr>
      <w:b/>
      <w:bCs/>
      <w:iCs/>
      <w:sz w:val="24"/>
    </w:rPr>
  </w:style>
  <w:style w:type="paragraph" w:styleId="24">
    <w:name w:val="toc 2"/>
    <w:basedOn w:val="a4"/>
    <w:next w:val="a4"/>
    <w:uiPriority w:val="39"/>
    <w:rsid w:val="00106FF8"/>
    <w:pPr>
      <w:spacing w:after="80"/>
    </w:pPr>
  </w:style>
  <w:style w:type="paragraph" w:styleId="32">
    <w:name w:val="toc 3"/>
    <w:basedOn w:val="a4"/>
    <w:next w:val="a4"/>
    <w:uiPriority w:val="39"/>
    <w:rsid w:val="00106FF8"/>
    <w:pPr>
      <w:spacing w:before="60" w:after="80"/>
      <w:ind w:left="360"/>
    </w:pPr>
    <w:rPr>
      <w:sz w:val="20"/>
    </w:rPr>
  </w:style>
  <w:style w:type="table" w:styleId="a9">
    <w:name w:val="Table Grid"/>
    <w:basedOn w:val="a6"/>
    <w:rsid w:val="00106FF8"/>
    <w:pPr>
      <w:spacing w:before="40" w:after="40" w:line="252" w:lineRule="auto"/>
    </w:pPr>
    <w:rPr>
      <w:rFonts w:eastAsia="Arial Narrow" w:cs="Arial Narrow"/>
      <w:sz w:val="20"/>
      <w:szCs w:val="20"/>
    </w:rPr>
    <w:tblPr>
      <w:tblStyleRowBandSize w:val="1"/>
      <w:tblStyleColBandSize w:val="1"/>
      <w:tblBorders>
        <w:top w:val="single" w:sz="8" w:space="0" w:color="95B3D7" w:themeColor="accent1" w:themeTint="99"/>
        <w:bottom w:val="single" w:sz="8" w:space="0" w:color="95B3D7" w:themeColor="accent1" w:themeTint="99"/>
        <w:insideH w:val="single" w:sz="8" w:space="0" w:color="95B3D7" w:themeColor="accent1" w:themeTint="99"/>
      </w:tblBorders>
      <w:tblCellMar>
        <w:left w:w="57" w:type="dxa"/>
        <w:right w:w="57" w:type="dxa"/>
      </w:tblCellMar>
    </w:tblPr>
    <w:tblStylePr w:type="firstRow">
      <w:pPr>
        <w:wordWrap/>
        <w:ind w:leftChars="0" w:left="0" w:rightChars="0" w:right="0"/>
        <w:jc w:val="left"/>
      </w:pPr>
      <w:rPr>
        <w:b/>
        <w:color w:val="4F81BD" w:themeColor="accent1"/>
      </w:rPr>
      <w:tblPr/>
      <w:tcPr>
        <w:tcBorders>
          <w:top w:val="single" w:sz="18" w:space="0" w:color="95B3D7" w:themeColor="accent1" w:themeTint="99"/>
          <w:bottom w:val="single" w:sz="18" w:space="0" w:color="95B3D7" w:themeColor="accent1" w:themeTint="99"/>
        </w:tcBorders>
        <w:shd w:val="clear" w:color="auto" w:fill="DBE5F1" w:themeFill="accent1" w:themeFillTint="33"/>
      </w:tcPr>
    </w:tblStylePr>
    <w:tblStylePr w:type="lastRow">
      <w:rPr>
        <w:b/>
        <w:i w:val="0"/>
        <w:color w:val="404040" w:themeColor="text1" w:themeTint="BF"/>
      </w:rPr>
      <w:tblPr/>
      <w:tcPr>
        <w:tcBorders>
          <w:top w:val="double" w:sz="12" w:space="0" w:color="95B3D7" w:themeColor="accent1" w:themeTint="99"/>
          <w:left w:val="nil"/>
          <w:bottom w:val="double" w:sz="12" w:space="0" w:color="95B3D7" w:themeColor="accent1" w:themeTint="9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  <w:color w:val="404040" w:themeColor="text1" w:themeTint="BF"/>
      </w:rPr>
    </w:tblStylePr>
    <w:tblStylePr w:type="lastCol">
      <w:rPr>
        <w:b/>
        <w:i w:val="0"/>
        <w:color w:val="404040" w:themeColor="text1" w:themeTint="BF"/>
      </w:r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 w:themeFill="accent1" w:themeFillTint="33"/>
      </w:tcPr>
    </w:tblStylePr>
    <w:tblStylePr w:type="band1Horz">
      <w:rPr>
        <w:rFonts w:asciiTheme="minorHAnsi" w:hAnsiTheme="minorHAnsi" w:cs="Segoe"/>
        <w:sz w:val="20"/>
        <w:szCs w:val="18"/>
      </w:rPr>
      <w:tblPr/>
      <w:tcPr>
        <w:tcBorders>
          <w:top w:val="single" w:sz="8" w:space="0" w:color="95B3D7" w:themeColor="accent1" w:themeTint="99"/>
          <w:left w:val="nil"/>
          <w:bottom w:val="single" w:sz="8" w:space="0" w:color="95B3D7" w:themeColor="accent1" w:themeTint="99"/>
          <w:right w:val="nil"/>
          <w:insideH w:val="single" w:sz="8" w:space="0" w:color="95B3D7" w:themeColor="accent1" w:themeTint="99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sz="8" w:space="0" w:color="95B3D7" w:themeColor="accent1" w:themeTint="99"/>
          <w:left w:val="nil"/>
          <w:bottom w:val="single" w:sz="8" w:space="0" w:color="95B3D7" w:themeColor="accent1" w:themeTint="99"/>
          <w:right w:val="nil"/>
          <w:insideH w:val="single" w:sz="8" w:space="0" w:color="95B3D7" w:themeColor="accent1" w:themeTint="99"/>
          <w:insideV w:val="nil"/>
          <w:tl2br w:val="nil"/>
          <w:tr2bl w:val="nil"/>
        </w:tcBorders>
        <w:shd w:val="clear" w:color="auto" w:fill="DBE5F1" w:themeFill="accent1" w:themeFillTint="33"/>
      </w:tcPr>
    </w:tblStylePr>
  </w:style>
  <w:style w:type="numbering" w:customStyle="1" w:styleId="Bullets">
    <w:name w:val="Bullets"/>
    <w:rsid w:val="00106FF8"/>
    <w:pPr>
      <w:numPr>
        <w:numId w:val="7"/>
      </w:numPr>
    </w:pPr>
  </w:style>
  <w:style w:type="paragraph" w:styleId="aa">
    <w:name w:val="footer"/>
    <w:basedOn w:val="a4"/>
    <w:link w:val="ab"/>
    <w:uiPriority w:val="99"/>
    <w:rsid w:val="00106FF8"/>
    <w:pPr>
      <w:spacing w:after="0"/>
      <w:ind w:left="-227"/>
    </w:pPr>
    <w:rPr>
      <w:rFonts w:eastAsia="Calibri" w:cs="Calibri"/>
      <w:sz w:val="16"/>
      <w:szCs w:val="16"/>
    </w:rPr>
  </w:style>
  <w:style w:type="paragraph" w:styleId="ac">
    <w:name w:val="header"/>
    <w:basedOn w:val="a4"/>
    <w:link w:val="ad"/>
    <w:uiPriority w:val="99"/>
    <w:rsid w:val="00106FF8"/>
    <w:pPr>
      <w:spacing w:after="0"/>
      <w:jc w:val="right"/>
    </w:pPr>
    <w:rPr>
      <w:rFonts w:eastAsia="Calibri" w:cs="Calibri"/>
      <w:sz w:val="16"/>
      <w:szCs w:val="16"/>
    </w:rPr>
  </w:style>
  <w:style w:type="paragraph" w:customStyle="1" w:styleId="FooterSmall">
    <w:name w:val="Footer Small"/>
    <w:basedOn w:val="aa"/>
    <w:uiPriority w:val="99"/>
    <w:rsid w:val="00106FF8"/>
    <w:pPr>
      <w:ind w:left="0"/>
    </w:pPr>
    <w:rPr>
      <w:sz w:val="12"/>
      <w:szCs w:val="12"/>
    </w:rPr>
  </w:style>
  <w:style w:type="numbering" w:customStyle="1" w:styleId="Checklist">
    <w:name w:val="Checklist"/>
    <w:basedOn w:val="a7"/>
    <w:rsid w:val="00106FF8"/>
    <w:pPr>
      <w:numPr>
        <w:numId w:val="8"/>
      </w:numPr>
    </w:pPr>
  </w:style>
  <w:style w:type="paragraph" w:styleId="2">
    <w:name w:val="List Bullet 2"/>
    <w:basedOn w:val="a4"/>
    <w:rsid w:val="00106FF8"/>
    <w:pPr>
      <w:numPr>
        <w:numId w:val="3"/>
      </w:numPr>
      <w:contextualSpacing/>
    </w:pPr>
  </w:style>
  <w:style w:type="paragraph" w:styleId="ae">
    <w:name w:val="Document Map"/>
    <w:basedOn w:val="a4"/>
    <w:semiHidden/>
    <w:rsid w:val="00106FF8"/>
    <w:pPr>
      <w:shd w:val="clear" w:color="auto" w:fill="000080"/>
    </w:pPr>
    <w:rPr>
      <w:rFonts w:ascii="Tahoma" w:hAnsi="Tahoma" w:cs="Tahoma"/>
    </w:rPr>
  </w:style>
  <w:style w:type="numbering" w:customStyle="1" w:styleId="NumberedListTable">
    <w:name w:val="Numbered List Table"/>
    <w:basedOn w:val="a7"/>
    <w:rsid w:val="00106FF8"/>
    <w:pPr>
      <w:numPr>
        <w:numId w:val="1"/>
      </w:numPr>
    </w:pPr>
  </w:style>
  <w:style w:type="numbering" w:customStyle="1" w:styleId="BulletsTable">
    <w:name w:val="Bullets Table"/>
    <w:basedOn w:val="a7"/>
    <w:rsid w:val="00106FF8"/>
    <w:pPr>
      <w:numPr>
        <w:numId w:val="2"/>
      </w:numPr>
    </w:pPr>
  </w:style>
  <w:style w:type="paragraph" w:styleId="af">
    <w:name w:val="Balloon Text"/>
    <w:basedOn w:val="a4"/>
    <w:link w:val="af0"/>
    <w:rsid w:val="00106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註解方塊文字 字元"/>
    <w:basedOn w:val="a5"/>
    <w:link w:val="af"/>
    <w:rsid w:val="00106FF8"/>
    <w:rPr>
      <w:rFonts w:ascii="Tahoma" w:eastAsia="Arial" w:hAnsi="Tahoma" w:cs="Tahoma"/>
      <w:sz w:val="16"/>
      <w:szCs w:val="16"/>
      <w:lang w:val="en-US" w:eastAsia="ja-JP"/>
    </w:rPr>
  </w:style>
  <w:style w:type="paragraph" w:customStyle="1" w:styleId="CoverTitle">
    <w:name w:val="Cover Title"/>
    <w:basedOn w:val="a4"/>
    <w:next w:val="CoverSubject"/>
    <w:uiPriority w:val="99"/>
    <w:rsid w:val="00106FF8"/>
    <w:pPr>
      <w:spacing w:before="3720" w:after="60" w:line="264" w:lineRule="auto"/>
      <w:ind w:left="1418" w:right="-567"/>
      <w:jc w:val="right"/>
    </w:pPr>
    <w:rPr>
      <w:rFonts w:eastAsia="Times New Roman" w:cs="Times New Roman"/>
      <w:b/>
      <w:sz w:val="44"/>
    </w:rPr>
  </w:style>
  <w:style w:type="paragraph" w:customStyle="1" w:styleId="CoverSubject">
    <w:name w:val="Cover Subject"/>
    <w:basedOn w:val="a4"/>
    <w:uiPriority w:val="99"/>
    <w:rsid w:val="00106FF8"/>
    <w:pPr>
      <w:ind w:left="1701" w:right="-567"/>
      <w:jc w:val="right"/>
    </w:pPr>
    <w:rPr>
      <w:rFonts w:eastAsia="Times New Roman" w:cs="Times New Roman"/>
      <w:sz w:val="36"/>
    </w:rPr>
  </w:style>
  <w:style w:type="paragraph" w:customStyle="1" w:styleId="CoverBlockHeading1">
    <w:name w:val="Cover Block Heading 1"/>
    <w:basedOn w:val="a4"/>
    <w:next w:val="CoverBlockTextBold"/>
    <w:uiPriority w:val="99"/>
    <w:rsid w:val="00106FF8"/>
    <w:pPr>
      <w:spacing w:before="1320" w:after="40"/>
      <w:ind w:right="-567"/>
      <w:jc w:val="right"/>
    </w:pPr>
    <w:rPr>
      <w:rFonts w:eastAsia="Times New Roman" w:cs="Times New Roman"/>
      <w:i/>
    </w:rPr>
  </w:style>
  <w:style w:type="paragraph" w:customStyle="1" w:styleId="CoverBlockText">
    <w:name w:val="Cover Block Text"/>
    <w:basedOn w:val="a4"/>
    <w:uiPriority w:val="99"/>
    <w:rsid w:val="00106FF8"/>
    <w:pPr>
      <w:spacing w:after="40"/>
      <w:ind w:right="-567"/>
      <w:jc w:val="right"/>
    </w:pPr>
    <w:rPr>
      <w:rFonts w:eastAsia="Times New Roman" w:cs="Times New Roman"/>
      <w:bCs/>
    </w:rPr>
  </w:style>
  <w:style w:type="paragraph" w:customStyle="1" w:styleId="CoverBlockTextBold">
    <w:name w:val="Cover Block Text Bold"/>
    <w:basedOn w:val="CoverBlockText"/>
    <w:uiPriority w:val="99"/>
    <w:rsid w:val="00106FF8"/>
    <w:rPr>
      <w:b/>
    </w:rPr>
  </w:style>
  <w:style w:type="paragraph" w:customStyle="1" w:styleId="CoverBlockHeading2">
    <w:name w:val="Cover Block Heading 2"/>
    <w:basedOn w:val="a4"/>
    <w:next w:val="CoverBlockTextBold"/>
    <w:uiPriority w:val="99"/>
    <w:rsid w:val="00106FF8"/>
    <w:pPr>
      <w:spacing w:before="720"/>
      <w:ind w:left="-567" w:right="-567"/>
      <w:jc w:val="right"/>
    </w:pPr>
    <w:rPr>
      <w:rFonts w:eastAsia="Times New Roman" w:cs="Times New Roman"/>
      <w:i/>
      <w:iCs/>
    </w:rPr>
  </w:style>
  <w:style w:type="paragraph" w:customStyle="1" w:styleId="FooterDisclaimer">
    <w:name w:val="Footer Disclaimer"/>
    <w:basedOn w:val="aa"/>
    <w:uiPriority w:val="99"/>
    <w:rsid w:val="00106FF8"/>
    <w:pPr>
      <w:spacing w:after="120"/>
    </w:pPr>
  </w:style>
  <w:style w:type="paragraph" w:customStyle="1" w:styleId="FooterPageNumber">
    <w:name w:val="Footer Page Number"/>
    <w:basedOn w:val="aa"/>
    <w:uiPriority w:val="99"/>
    <w:rsid w:val="00106FF8"/>
    <w:pPr>
      <w:pBdr>
        <w:top w:val="single" w:sz="4" w:space="1" w:color="auto"/>
      </w:pBdr>
      <w:jc w:val="right"/>
    </w:pPr>
  </w:style>
  <w:style w:type="paragraph" w:styleId="af1">
    <w:name w:val="List Paragraph"/>
    <w:basedOn w:val="a4"/>
    <w:link w:val="af2"/>
    <w:uiPriority w:val="34"/>
    <w:qFormat/>
    <w:rsid w:val="00106FF8"/>
    <w:pPr>
      <w:ind w:left="720"/>
      <w:contextualSpacing/>
    </w:pPr>
  </w:style>
  <w:style w:type="paragraph" w:customStyle="1" w:styleId="CoverHeading2">
    <w:name w:val="Cover Heading 2"/>
    <w:basedOn w:val="a4"/>
    <w:uiPriority w:val="99"/>
    <w:rsid w:val="00106FF8"/>
    <w:pPr>
      <w:spacing w:before="360" w:after="120"/>
      <w:ind w:left="-357"/>
    </w:pPr>
    <w:rPr>
      <w:rFonts w:eastAsia="Calibri" w:cs="Calibri"/>
      <w:b/>
      <w:bCs/>
      <w:color w:val="4F81BD" w:themeColor="accent1"/>
      <w:sz w:val="28"/>
      <w:szCs w:val="28"/>
    </w:rPr>
  </w:style>
  <w:style w:type="paragraph" w:customStyle="1" w:styleId="CoverHeading1">
    <w:name w:val="Cover Heading 1"/>
    <w:basedOn w:val="a4"/>
    <w:next w:val="a4"/>
    <w:uiPriority w:val="99"/>
    <w:rsid w:val="00106FF8"/>
    <w:pPr>
      <w:spacing w:after="120"/>
      <w:ind w:left="-357"/>
    </w:pPr>
    <w:rPr>
      <w:rFonts w:eastAsia="Calibri" w:cs="Calibri"/>
      <w:b/>
      <w:bCs/>
      <w:color w:val="4F81BD" w:themeColor="accent1"/>
      <w:sz w:val="32"/>
      <w:szCs w:val="32"/>
    </w:rPr>
  </w:style>
  <w:style w:type="paragraph" w:styleId="af3">
    <w:name w:val="Body Text"/>
    <w:basedOn w:val="a4"/>
    <w:link w:val="af4"/>
    <w:rsid w:val="00106FF8"/>
    <w:pPr>
      <w:spacing w:after="120"/>
      <w:ind w:left="227"/>
    </w:pPr>
  </w:style>
  <w:style w:type="character" w:customStyle="1" w:styleId="af4">
    <w:name w:val="本文 字元"/>
    <w:basedOn w:val="a5"/>
    <w:link w:val="af3"/>
    <w:rsid w:val="00106FF8"/>
    <w:rPr>
      <w:rFonts w:eastAsia="Arial"/>
      <w:lang w:val="en-US" w:eastAsia="ja-JP"/>
    </w:rPr>
  </w:style>
  <w:style w:type="character" w:customStyle="1" w:styleId="ad">
    <w:name w:val="頁首 字元"/>
    <w:basedOn w:val="a5"/>
    <w:link w:val="ac"/>
    <w:uiPriority w:val="99"/>
    <w:rsid w:val="00106FF8"/>
    <w:rPr>
      <w:rFonts w:eastAsia="Calibri" w:cs="Calibri"/>
      <w:sz w:val="16"/>
      <w:szCs w:val="16"/>
      <w:lang w:val="en-US" w:eastAsia="ja-JP"/>
    </w:rPr>
  </w:style>
  <w:style w:type="paragraph" w:customStyle="1" w:styleId="HeaderUnderline">
    <w:name w:val="Header Underline"/>
    <w:basedOn w:val="ac"/>
    <w:uiPriority w:val="99"/>
    <w:rsid w:val="00106FF8"/>
    <w:pPr>
      <w:pBdr>
        <w:bottom w:val="single" w:sz="4" w:space="1" w:color="auto"/>
      </w:pBdr>
    </w:pPr>
  </w:style>
  <w:style w:type="character" w:customStyle="1" w:styleId="60">
    <w:name w:val="標題 6 字元"/>
    <w:basedOn w:val="a5"/>
    <w:link w:val="6"/>
    <w:uiPriority w:val="9"/>
    <w:rsid w:val="00106FF8"/>
    <w:rPr>
      <w:rFonts w:ascii="Times New Roman" w:eastAsia="Arial" w:hAnsi="Times New Roman" w:cs="Times New Roman"/>
      <w:b/>
      <w:bCs/>
      <w:lang w:val="en-US" w:eastAsia="ja-JP"/>
    </w:rPr>
  </w:style>
  <w:style w:type="character" w:customStyle="1" w:styleId="70">
    <w:name w:val="標題 7 字元"/>
    <w:basedOn w:val="a5"/>
    <w:link w:val="7"/>
    <w:uiPriority w:val="9"/>
    <w:rsid w:val="00106FF8"/>
    <w:rPr>
      <w:rFonts w:ascii="Times New Roman" w:eastAsia="Arial" w:hAnsi="Times New Roman" w:cs="Times New Roman"/>
      <w:sz w:val="24"/>
      <w:szCs w:val="24"/>
      <w:lang w:val="en-US" w:eastAsia="ja-JP"/>
    </w:rPr>
  </w:style>
  <w:style w:type="character" w:customStyle="1" w:styleId="81">
    <w:name w:val="標題 8 字元"/>
    <w:basedOn w:val="a5"/>
    <w:link w:val="80"/>
    <w:uiPriority w:val="9"/>
    <w:rsid w:val="00106FF8"/>
    <w:rPr>
      <w:rFonts w:ascii="Times New Roman" w:eastAsia="Arial" w:hAnsi="Times New Roman" w:cs="Times New Roman"/>
      <w:i/>
      <w:iCs/>
      <w:sz w:val="24"/>
      <w:szCs w:val="24"/>
      <w:lang w:val="en-US" w:eastAsia="ja-JP"/>
    </w:rPr>
  </w:style>
  <w:style w:type="character" w:customStyle="1" w:styleId="90">
    <w:name w:val="標題 9 字元"/>
    <w:basedOn w:val="a5"/>
    <w:link w:val="9"/>
    <w:uiPriority w:val="9"/>
    <w:rsid w:val="00106FF8"/>
    <w:rPr>
      <w:rFonts w:eastAsia="Arial"/>
      <w:lang w:val="en-US" w:eastAsia="ja-JP"/>
    </w:rPr>
  </w:style>
  <w:style w:type="paragraph" w:styleId="af5">
    <w:name w:val="footnote text"/>
    <w:basedOn w:val="a4"/>
    <w:link w:val="af6"/>
    <w:rsid w:val="00106FF8"/>
    <w:rPr>
      <w:sz w:val="16"/>
      <w:szCs w:val="16"/>
    </w:rPr>
  </w:style>
  <w:style w:type="character" w:customStyle="1" w:styleId="af6">
    <w:name w:val="註腳文字 字元"/>
    <w:basedOn w:val="a5"/>
    <w:link w:val="af5"/>
    <w:rsid w:val="00106FF8"/>
    <w:rPr>
      <w:rFonts w:eastAsia="Arial"/>
      <w:sz w:val="16"/>
      <w:szCs w:val="16"/>
      <w:lang w:val="en-US" w:eastAsia="ja-JP"/>
    </w:rPr>
  </w:style>
  <w:style w:type="character" w:styleId="af7">
    <w:name w:val="Hyperlink"/>
    <w:basedOn w:val="a5"/>
    <w:uiPriority w:val="99"/>
    <w:unhideWhenUsed/>
    <w:rsid w:val="00106FF8"/>
    <w:rPr>
      <w:color w:val="0000FF" w:themeColor="hyperlink"/>
      <w:u w:val="single"/>
    </w:rPr>
  </w:style>
  <w:style w:type="character" w:customStyle="1" w:styleId="ab">
    <w:name w:val="頁尾 字元"/>
    <w:basedOn w:val="a5"/>
    <w:link w:val="aa"/>
    <w:uiPriority w:val="99"/>
    <w:rsid w:val="00106FF8"/>
    <w:rPr>
      <w:rFonts w:eastAsia="Calibri" w:cs="Calibri"/>
      <w:sz w:val="16"/>
      <w:szCs w:val="16"/>
      <w:lang w:val="en-US" w:eastAsia="ja-JP"/>
    </w:rPr>
  </w:style>
  <w:style w:type="paragraph" w:customStyle="1" w:styleId="Heading1Numbered">
    <w:name w:val="Heading 1 (Numbered)"/>
    <w:basedOn w:val="11"/>
    <w:next w:val="a4"/>
    <w:uiPriority w:val="14"/>
    <w:qFormat/>
    <w:rsid w:val="00702E38"/>
    <w:pPr>
      <w:numPr>
        <w:numId w:val="9"/>
      </w:numPr>
    </w:pPr>
    <w:rPr>
      <w:rFonts w:ascii="微軟正黑體" w:hAnsi="微軟正黑體"/>
    </w:rPr>
  </w:style>
  <w:style w:type="paragraph" w:customStyle="1" w:styleId="Heading2Numbered">
    <w:name w:val="Heading 2 (Numbered)"/>
    <w:basedOn w:val="21"/>
    <w:next w:val="a4"/>
    <w:uiPriority w:val="14"/>
    <w:qFormat/>
    <w:rsid w:val="00106FF8"/>
    <w:pPr>
      <w:numPr>
        <w:ilvl w:val="1"/>
        <w:numId w:val="9"/>
      </w:numPr>
    </w:pPr>
  </w:style>
  <w:style w:type="paragraph" w:customStyle="1" w:styleId="TableListBullet">
    <w:name w:val="Table List Bullet"/>
    <w:basedOn w:val="a4"/>
    <w:qFormat/>
    <w:rsid w:val="00106FF8"/>
    <w:pPr>
      <w:numPr>
        <w:numId w:val="2"/>
      </w:numPr>
      <w:contextualSpacing/>
    </w:pPr>
  </w:style>
  <w:style w:type="paragraph" w:customStyle="1" w:styleId="VisibleGuidance">
    <w:name w:val="Visible Guidance"/>
    <w:basedOn w:val="a4"/>
    <w:next w:val="a4"/>
    <w:rsid w:val="00106FF8"/>
    <w:pPr>
      <w:shd w:val="clear" w:color="auto" w:fill="F2F2F2"/>
    </w:pPr>
    <w:rPr>
      <w:color w:val="FF0066"/>
    </w:rPr>
  </w:style>
  <w:style w:type="numbering" w:styleId="111111">
    <w:name w:val="Outline List 2"/>
    <w:basedOn w:val="a7"/>
    <w:rsid w:val="00106FF8"/>
    <w:pPr>
      <w:numPr>
        <w:numId w:val="4"/>
      </w:numPr>
    </w:pPr>
  </w:style>
  <w:style w:type="numbering" w:customStyle="1" w:styleId="HeadingNumbered">
    <w:name w:val="Heading Numbered"/>
    <w:basedOn w:val="111111"/>
    <w:uiPriority w:val="99"/>
    <w:rsid w:val="00106FF8"/>
    <w:pPr>
      <w:numPr>
        <w:numId w:val="17"/>
      </w:numPr>
    </w:pPr>
  </w:style>
  <w:style w:type="character" w:styleId="af8">
    <w:name w:val="Strong"/>
    <w:basedOn w:val="a5"/>
    <w:uiPriority w:val="19"/>
    <w:qFormat/>
    <w:rsid w:val="00106FF8"/>
    <w:rPr>
      <w:b/>
      <w:bCs/>
    </w:rPr>
  </w:style>
  <w:style w:type="paragraph" w:customStyle="1" w:styleId="Heading3Numbered">
    <w:name w:val="Heading 3 (Numbered)"/>
    <w:basedOn w:val="30"/>
    <w:next w:val="a4"/>
    <w:uiPriority w:val="14"/>
    <w:qFormat/>
    <w:rsid w:val="00106FF8"/>
    <w:pPr>
      <w:numPr>
        <w:ilvl w:val="2"/>
        <w:numId w:val="9"/>
      </w:numPr>
    </w:pPr>
  </w:style>
  <w:style w:type="character" w:styleId="HTML">
    <w:name w:val="HTML Acronym"/>
    <w:basedOn w:val="a5"/>
    <w:rsid w:val="00106FF8"/>
  </w:style>
  <w:style w:type="character" w:styleId="af9">
    <w:name w:val="Placeholder Text"/>
    <w:basedOn w:val="a5"/>
    <w:uiPriority w:val="99"/>
    <w:semiHidden/>
    <w:rsid w:val="00106FF8"/>
    <w:rPr>
      <w:color w:val="808080"/>
    </w:rPr>
  </w:style>
  <w:style w:type="paragraph" w:styleId="afa">
    <w:name w:val="Revision"/>
    <w:hidden/>
    <w:uiPriority w:val="99"/>
    <w:semiHidden/>
    <w:rsid w:val="007161AF"/>
    <w:pPr>
      <w:spacing w:after="0" w:line="240" w:lineRule="auto"/>
    </w:pPr>
    <w:rPr>
      <w:rFonts w:eastAsia="Arial"/>
      <w:lang w:eastAsia="ja-JP"/>
    </w:rPr>
  </w:style>
  <w:style w:type="paragraph" w:customStyle="1" w:styleId="Heading1NumMS">
    <w:name w:val="Heading 1 Num MS"/>
    <w:basedOn w:val="a4"/>
    <w:next w:val="a4"/>
    <w:qFormat/>
    <w:rsid w:val="00292240"/>
    <w:pPr>
      <w:keepNext/>
      <w:keepLines/>
      <w:pageBreakBefore/>
      <w:numPr>
        <w:numId w:val="10"/>
      </w:numPr>
      <w:tabs>
        <w:tab w:val="left" w:pos="936"/>
      </w:tabs>
      <w:spacing w:before="100" w:line="600" w:lineRule="exact"/>
      <w:outlineLvl w:val="0"/>
    </w:pPr>
    <w:rPr>
      <w:rFonts w:ascii="Segoe Light" w:eastAsiaTheme="minorHAnsi" w:hAnsi="Segoe Light" w:cstheme="minorBidi"/>
      <w:color w:val="557EB9"/>
      <w:spacing w:val="10"/>
      <w:sz w:val="56"/>
      <w:szCs w:val="48"/>
      <w:lang w:eastAsia="en-US"/>
    </w:rPr>
  </w:style>
  <w:style w:type="paragraph" w:customStyle="1" w:styleId="Heading2NumMS">
    <w:name w:val="Heading 2 Num MS"/>
    <w:basedOn w:val="a4"/>
    <w:next w:val="a4"/>
    <w:qFormat/>
    <w:rsid w:val="00292240"/>
    <w:pPr>
      <w:keepNext/>
      <w:keepLines/>
      <w:numPr>
        <w:ilvl w:val="1"/>
        <w:numId w:val="10"/>
      </w:numPr>
      <w:tabs>
        <w:tab w:val="left" w:pos="936"/>
      </w:tabs>
      <w:spacing w:before="200" w:after="100" w:line="240" w:lineRule="auto"/>
      <w:outlineLvl w:val="1"/>
    </w:pPr>
    <w:rPr>
      <w:rFonts w:ascii="Segoe Light" w:eastAsiaTheme="minorHAnsi" w:hAnsi="Segoe Light" w:cstheme="minorBidi"/>
      <w:color w:val="557EB9"/>
      <w:sz w:val="40"/>
      <w:szCs w:val="36"/>
      <w:lang w:eastAsia="en-US"/>
    </w:rPr>
  </w:style>
  <w:style w:type="paragraph" w:customStyle="1" w:styleId="Heading3NumMS">
    <w:name w:val="Heading 3 Num MS"/>
    <w:basedOn w:val="a4"/>
    <w:next w:val="a4"/>
    <w:qFormat/>
    <w:rsid w:val="00292240"/>
    <w:pPr>
      <w:keepNext/>
      <w:keepLines/>
      <w:numPr>
        <w:ilvl w:val="2"/>
        <w:numId w:val="10"/>
      </w:numPr>
      <w:tabs>
        <w:tab w:val="left" w:pos="936"/>
      </w:tabs>
      <w:spacing w:before="200" w:after="100" w:line="240" w:lineRule="auto"/>
      <w:outlineLvl w:val="2"/>
    </w:pPr>
    <w:rPr>
      <w:rFonts w:ascii="Segoe" w:eastAsiaTheme="minorHAnsi" w:hAnsi="Segoe" w:cstheme="minorBidi"/>
      <w:i/>
      <w:color w:val="557EB9"/>
      <w:sz w:val="32"/>
      <w:szCs w:val="28"/>
      <w:lang w:eastAsia="en-US"/>
    </w:rPr>
  </w:style>
  <w:style w:type="paragraph" w:customStyle="1" w:styleId="Heading4NumMS">
    <w:name w:val="Heading 4 Num MS"/>
    <w:basedOn w:val="a4"/>
    <w:next w:val="a4"/>
    <w:qFormat/>
    <w:rsid w:val="00292240"/>
    <w:pPr>
      <w:keepNext/>
      <w:keepLines/>
      <w:numPr>
        <w:ilvl w:val="3"/>
        <w:numId w:val="10"/>
      </w:numPr>
      <w:tabs>
        <w:tab w:val="left" w:pos="936"/>
      </w:tabs>
      <w:spacing w:before="200" w:after="100" w:line="240" w:lineRule="auto"/>
      <w:outlineLvl w:val="3"/>
    </w:pPr>
    <w:rPr>
      <w:rFonts w:ascii="Segoe" w:eastAsiaTheme="minorHAnsi" w:hAnsi="Segoe" w:cstheme="minorBidi"/>
      <w:color w:val="557EB9"/>
      <w:sz w:val="28"/>
      <w:lang w:eastAsia="en-US"/>
    </w:rPr>
  </w:style>
  <w:style w:type="paragraph" w:customStyle="1" w:styleId="Heading5NumMS">
    <w:name w:val="Heading 5 Num MS"/>
    <w:basedOn w:val="a4"/>
    <w:next w:val="a4"/>
    <w:qFormat/>
    <w:rsid w:val="00292240"/>
    <w:pPr>
      <w:keepNext/>
      <w:keepLines/>
      <w:numPr>
        <w:ilvl w:val="4"/>
        <w:numId w:val="10"/>
      </w:numPr>
      <w:tabs>
        <w:tab w:val="left" w:pos="1224"/>
      </w:tabs>
      <w:spacing w:before="200" w:after="100" w:line="240" w:lineRule="auto"/>
      <w:outlineLvl w:val="4"/>
    </w:pPr>
    <w:rPr>
      <w:rFonts w:ascii="Segoe Semibold" w:eastAsiaTheme="minorHAnsi" w:hAnsi="Segoe Semibold" w:cstheme="minorBidi"/>
      <w:color w:val="557EB9"/>
      <w:szCs w:val="20"/>
      <w:lang w:eastAsia="en-US"/>
    </w:rPr>
  </w:style>
  <w:style w:type="paragraph" w:customStyle="1" w:styleId="BodyMS">
    <w:name w:val="Body MS"/>
    <w:qFormat/>
    <w:rsid w:val="00292240"/>
    <w:pPr>
      <w:spacing w:before="200" w:line="264" w:lineRule="auto"/>
    </w:pPr>
    <w:rPr>
      <w:rFonts w:ascii="Segoe Light" w:eastAsiaTheme="minorHAnsi" w:hAnsi="Segoe Light" w:cstheme="minorBidi"/>
      <w:sz w:val="20"/>
      <w:szCs w:val="20"/>
      <w:lang w:val="en-US" w:eastAsia="en-US"/>
    </w:rPr>
  </w:style>
  <w:style w:type="paragraph" w:customStyle="1" w:styleId="TableHeadingMS">
    <w:name w:val="Table Heading MS"/>
    <w:basedOn w:val="BodyMS"/>
    <w:next w:val="TableTextMS"/>
    <w:qFormat/>
    <w:rsid w:val="00292240"/>
    <w:pPr>
      <w:keepNext/>
      <w:keepLines/>
      <w:spacing w:before="20" w:after="20"/>
      <w:jc w:val="center"/>
    </w:pPr>
    <w:rPr>
      <w:rFonts w:ascii="Segoe Semibold" w:hAnsi="Segoe Semibold"/>
      <w:color w:val="FFFFFF"/>
      <w:sz w:val="16"/>
      <w:szCs w:val="16"/>
    </w:rPr>
  </w:style>
  <w:style w:type="paragraph" w:customStyle="1" w:styleId="TableTextMS">
    <w:name w:val="Table Text MS"/>
    <w:basedOn w:val="BodyMS"/>
    <w:qFormat/>
    <w:rsid w:val="00292240"/>
    <w:pPr>
      <w:spacing w:before="20" w:after="20"/>
    </w:pPr>
    <w:rPr>
      <w:rFonts w:ascii="Segoe" w:hAnsi="Segoe"/>
      <w:sz w:val="16"/>
      <w:szCs w:val="16"/>
    </w:rPr>
  </w:style>
  <w:style w:type="paragraph" w:customStyle="1" w:styleId="CaptionMSTable">
    <w:name w:val="Caption MS Table"/>
    <w:qFormat/>
    <w:rsid w:val="00292240"/>
    <w:pPr>
      <w:keepNext/>
      <w:keepLines/>
      <w:spacing w:before="200" w:after="40" w:line="240" w:lineRule="auto"/>
    </w:pPr>
    <w:rPr>
      <w:rFonts w:ascii="Segoe" w:eastAsiaTheme="minorHAnsi" w:hAnsi="Segoe" w:cstheme="minorBidi"/>
      <w:i/>
      <w:color w:val="525051"/>
      <w:sz w:val="16"/>
      <w:szCs w:val="16"/>
      <w:lang w:val="en-US" w:eastAsia="en-US"/>
    </w:rPr>
  </w:style>
  <w:style w:type="table" w:customStyle="1" w:styleId="MSTableStyle2">
    <w:name w:val="MS Table Style 2"/>
    <w:basedOn w:val="a9"/>
    <w:uiPriority w:val="99"/>
    <w:rsid w:val="00292240"/>
    <w:pPr>
      <w:spacing w:before="0" w:after="0" w:line="240" w:lineRule="auto"/>
    </w:pPr>
    <w:rPr>
      <w:rFonts w:ascii="Segoe" w:eastAsiaTheme="minorEastAsia" w:hAnsi="Segoe" w:cstheme="minorBidi"/>
      <w:sz w:val="16"/>
      <w:szCs w:val="22"/>
      <w:lang w:val="en-US" w:eastAsia="en-US"/>
    </w:rPr>
    <w:tblPr>
      <w:tblInd w:w="1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StylePr w:type="firstRow">
      <w:pPr>
        <w:wordWrap/>
        <w:ind w:leftChars="0" w:left="0" w:rightChars="0" w:right="0"/>
        <w:jc w:val="left"/>
      </w:pPr>
      <w:rPr>
        <w:rFonts w:ascii="Segoe Semibold" w:hAnsi="Segoe Semibold" w:cs="Times New Roman"/>
        <w:b/>
        <w:color w:val="FFFFFF"/>
        <w:sz w:val="16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FFFFFF"/>
          <w:tl2br w:val="nil"/>
          <w:tr2bl w:val="nil"/>
        </w:tcBorders>
        <w:shd w:val="clear" w:color="auto" w:fill="525251"/>
      </w:tcPr>
    </w:tblStylePr>
    <w:tblStylePr w:type="lastRow">
      <w:rPr>
        <w:b/>
        <w:i w:val="0"/>
        <w:color w:val="404040" w:themeColor="text1" w:themeTint="BF"/>
      </w:rPr>
      <w:tblPr/>
      <w:tcPr>
        <w:tcBorders>
          <w:top w:val="double" w:sz="12" w:space="0" w:color="95B3D7" w:themeColor="accent1" w:themeTint="99"/>
          <w:left w:val="nil"/>
          <w:bottom w:val="double" w:sz="12" w:space="0" w:color="95B3D7" w:themeColor="accent1" w:themeTint="9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  <w:color w:val="404040" w:themeColor="text1" w:themeTint="BF"/>
      </w:rPr>
    </w:tblStylePr>
    <w:tblStylePr w:type="lastCol">
      <w:rPr>
        <w:b/>
        <w:i w:val="0"/>
        <w:color w:val="404040" w:themeColor="text1" w:themeTint="BF"/>
      </w:r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 w:themeFill="accent1" w:themeFillTint="33"/>
      </w:tcPr>
    </w:tblStylePr>
    <w:tblStylePr w:type="band1Horz">
      <w:rPr>
        <w:rFonts w:ascii="Segoe" w:hAnsi="Segoe" w:cs="Times New Roman"/>
        <w:sz w:val="16"/>
        <w:szCs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F0F0F0"/>
      </w:tcPr>
    </w:tblStylePr>
    <w:tblStylePr w:type="band2Horz">
      <w:rPr>
        <w:rFonts w:ascii="Segoe" w:hAnsi="Segoe" w:cs="Times New Roman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D4D4D4"/>
      </w:tcPr>
    </w:tblStylePr>
  </w:style>
  <w:style w:type="paragraph" w:customStyle="1" w:styleId="CaptionMSFigure">
    <w:name w:val="Caption MS Figure"/>
    <w:qFormat/>
    <w:rsid w:val="00292240"/>
    <w:pPr>
      <w:spacing w:before="40"/>
    </w:pPr>
    <w:rPr>
      <w:rFonts w:ascii="Segoe" w:eastAsiaTheme="minorHAnsi" w:hAnsi="Segoe" w:cstheme="minorBidi"/>
      <w:i/>
      <w:color w:val="525051"/>
      <w:sz w:val="16"/>
      <w:szCs w:val="16"/>
      <w:lang w:val="en-US" w:eastAsia="en-US"/>
    </w:rPr>
  </w:style>
  <w:style w:type="character" w:customStyle="1" w:styleId="af2">
    <w:name w:val="清單段落 字元"/>
    <w:basedOn w:val="a5"/>
    <w:link w:val="af1"/>
    <w:uiPriority w:val="34"/>
    <w:locked/>
    <w:rsid w:val="00292240"/>
    <w:rPr>
      <w:rFonts w:eastAsia="Arial"/>
      <w:lang w:val="en-US" w:eastAsia="ja-JP"/>
    </w:rPr>
  </w:style>
  <w:style w:type="paragraph" w:customStyle="1" w:styleId="NumHeading3">
    <w:name w:val="Num Heading 3"/>
    <w:basedOn w:val="30"/>
    <w:next w:val="a4"/>
    <w:rsid w:val="0033390C"/>
    <w:pPr>
      <w:tabs>
        <w:tab w:val="num" w:pos="1021"/>
      </w:tabs>
      <w:spacing w:after="60" w:line="360" w:lineRule="auto"/>
      <w:ind w:left="1021"/>
    </w:pPr>
    <w:rPr>
      <w:rFonts w:ascii="Times New Roman" w:eastAsia="標楷體" w:hAnsi="Times New Roman" w:cs="Arial"/>
      <w:color w:val="333333"/>
      <w:sz w:val="26"/>
      <w:szCs w:val="26"/>
      <w:lang w:eastAsia="zh-TW"/>
    </w:rPr>
  </w:style>
  <w:style w:type="paragraph" w:styleId="43">
    <w:name w:val="toc 4"/>
    <w:basedOn w:val="a4"/>
    <w:next w:val="a4"/>
    <w:autoRedefine/>
    <w:uiPriority w:val="39"/>
    <w:unhideWhenUsed/>
    <w:rsid w:val="00455A50"/>
    <w:pPr>
      <w:spacing w:after="100"/>
      <w:ind w:left="660"/>
    </w:pPr>
    <w:rPr>
      <w:rFonts w:asciiTheme="minorHAnsi" w:eastAsiaTheme="minorEastAsia" w:hAnsiTheme="minorHAnsi" w:cstheme="minorBidi"/>
      <w:lang w:eastAsia="zh-TW"/>
    </w:rPr>
  </w:style>
  <w:style w:type="paragraph" w:styleId="50">
    <w:name w:val="toc 5"/>
    <w:basedOn w:val="a4"/>
    <w:next w:val="a4"/>
    <w:autoRedefine/>
    <w:uiPriority w:val="39"/>
    <w:unhideWhenUsed/>
    <w:rsid w:val="00455A50"/>
    <w:pPr>
      <w:spacing w:after="100"/>
      <w:ind w:left="880"/>
    </w:pPr>
    <w:rPr>
      <w:rFonts w:asciiTheme="minorHAnsi" w:eastAsiaTheme="minorEastAsia" w:hAnsiTheme="minorHAnsi" w:cstheme="minorBidi"/>
      <w:lang w:eastAsia="zh-TW"/>
    </w:rPr>
  </w:style>
  <w:style w:type="paragraph" w:styleId="61">
    <w:name w:val="toc 6"/>
    <w:basedOn w:val="a4"/>
    <w:next w:val="a4"/>
    <w:autoRedefine/>
    <w:uiPriority w:val="39"/>
    <w:unhideWhenUsed/>
    <w:rsid w:val="00455A50"/>
    <w:pPr>
      <w:spacing w:after="100"/>
      <w:ind w:left="1100"/>
    </w:pPr>
    <w:rPr>
      <w:rFonts w:asciiTheme="minorHAnsi" w:eastAsiaTheme="minorEastAsia" w:hAnsiTheme="minorHAnsi" w:cstheme="minorBidi"/>
      <w:lang w:eastAsia="zh-TW"/>
    </w:rPr>
  </w:style>
  <w:style w:type="paragraph" w:styleId="71">
    <w:name w:val="toc 7"/>
    <w:basedOn w:val="a4"/>
    <w:next w:val="a4"/>
    <w:autoRedefine/>
    <w:uiPriority w:val="39"/>
    <w:unhideWhenUsed/>
    <w:rsid w:val="00455A50"/>
    <w:pPr>
      <w:spacing w:after="100"/>
      <w:ind w:left="1320"/>
    </w:pPr>
    <w:rPr>
      <w:rFonts w:asciiTheme="minorHAnsi" w:eastAsiaTheme="minorEastAsia" w:hAnsiTheme="minorHAnsi" w:cstheme="minorBidi"/>
      <w:lang w:eastAsia="zh-TW"/>
    </w:rPr>
  </w:style>
  <w:style w:type="paragraph" w:styleId="82">
    <w:name w:val="toc 8"/>
    <w:basedOn w:val="a4"/>
    <w:next w:val="a4"/>
    <w:autoRedefine/>
    <w:uiPriority w:val="39"/>
    <w:unhideWhenUsed/>
    <w:rsid w:val="00455A50"/>
    <w:pPr>
      <w:spacing w:after="100"/>
      <w:ind w:left="1540"/>
    </w:pPr>
    <w:rPr>
      <w:rFonts w:asciiTheme="minorHAnsi" w:eastAsiaTheme="minorEastAsia" w:hAnsiTheme="minorHAnsi" w:cstheme="minorBidi"/>
      <w:lang w:eastAsia="zh-TW"/>
    </w:rPr>
  </w:style>
  <w:style w:type="paragraph" w:styleId="91">
    <w:name w:val="toc 9"/>
    <w:basedOn w:val="a4"/>
    <w:next w:val="a4"/>
    <w:autoRedefine/>
    <w:uiPriority w:val="39"/>
    <w:unhideWhenUsed/>
    <w:rsid w:val="00455A50"/>
    <w:pPr>
      <w:spacing w:after="100"/>
      <w:ind w:left="1760"/>
    </w:pPr>
    <w:rPr>
      <w:rFonts w:asciiTheme="minorHAnsi" w:eastAsiaTheme="minorEastAsia" w:hAnsiTheme="minorHAnsi" w:cstheme="minorBidi"/>
      <w:lang w:eastAsia="zh-TW"/>
    </w:rPr>
  </w:style>
  <w:style w:type="paragraph" w:styleId="33">
    <w:name w:val="List Bullet 3"/>
    <w:basedOn w:val="a4"/>
    <w:rsid w:val="00C054D7"/>
    <w:pPr>
      <w:contextualSpacing/>
    </w:pPr>
  </w:style>
  <w:style w:type="paragraph" w:customStyle="1" w:styleId="25">
    <w:name w:val="標題2內文"/>
    <w:basedOn w:val="a4"/>
    <w:rsid w:val="00C054D7"/>
    <w:pPr>
      <w:widowControl w:val="0"/>
      <w:snapToGrid w:val="0"/>
      <w:spacing w:after="0" w:line="360" w:lineRule="auto"/>
      <w:ind w:leftChars="340" w:left="898" w:firstLineChars="200" w:firstLine="528"/>
    </w:pPr>
    <w:rPr>
      <w:rFonts w:ascii="Times New Roman" w:eastAsia="標楷體" w:hAnsi="Times New Roman" w:cs="Times New Roman"/>
      <w:kern w:val="2"/>
      <w:sz w:val="28"/>
      <w:szCs w:val="24"/>
      <w:lang w:eastAsia="zh-TW"/>
    </w:rPr>
  </w:style>
  <w:style w:type="paragraph" w:customStyle="1" w:styleId="34">
    <w:name w:val="項目符號3內文"/>
    <w:basedOn w:val="a4"/>
    <w:rsid w:val="00C054D7"/>
    <w:pPr>
      <w:widowControl w:val="0"/>
      <w:snapToGrid w:val="0"/>
      <w:spacing w:after="0" w:line="360" w:lineRule="auto"/>
      <w:ind w:left="1440"/>
    </w:pPr>
    <w:rPr>
      <w:rFonts w:ascii="Times New Roman" w:eastAsia="標楷體" w:hAnsi="Times New Roman" w:cs="Times New Roman"/>
      <w:kern w:val="2"/>
      <w:sz w:val="28"/>
      <w:szCs w:val="24"/>
      <w:lang w:eastAsia="zh-TW"/>
    </w:rPr>
  </w:style>
  <w:style w:type="paragraph" w:customStyle="1" w:styleId="35">
    <w:name w:val="符號3"/>
    <w:basedOn w:val="40"/>
    <w:rsid w:val="00C054D7"/>
    <w:pPr>
      <w:tabs>
        <w:tab w:val="clear" w:pos="2340"/>
        <w:tab w:val="num" w:pos="1077"/>
      </w:tabs>
      <w:ind w:leftChars="0" w:left="1077" w:firstLineChars="0" w:hanging="340"/>
    </w:pPr>
  </w:style>
  <w:style w:type="paragraph" w:customStyle="1" w:styleId="40">
    <w:name w:val="符號4"/>
    <w:basedOn w:val="a4"/>
    <w:rsid w:val="00C054D7"/>
    <w:pPr>
      <w:widowControl w:val="0"/>
      <w:numPr>
        <w:numId w:val="11"/>
      </w:numPr>
      <w:tabs>
        <w:tab w:val="clear" w:pos="1077"/>
        <w:tab w:val="num" w:pos="2340"/>
      </w:tabs>
      <w:snapToGrid w:val="0"/>
      <w:spacing w:after="0" w:line="360" w:lineRule="auto"/>
      <w:ind w:leftChars="682" w:left="2339" w:hangingChars="204" w:hanging="539"/>
    </w:pPr>
    <w:rPr>
      <w:rFonts w:ascii="Times New Roman" w:eastAsia="標楷體" w:hAnsi="Times New Roman" w:cs="Times New Roman"/>
      <w:kern w:val="2"/>
      <w:sz w:val="28"/>
      <w:szCs w:val="24"/>
      <w:lang w:eastAsia="zh-TW"/>
    </w:rPr>
  </w:style>
  <w:style w:type="paragraph" w:customStyle="1" w:styleId="3">
    <w:name w:val="第三層符號3"/>
    <w:basedOn w:val="a4"/>
    <w:rsid w:val="00C054D7"/>
    <w:pPr>
      <w:widowControl w:val="0"/>
      <w:numPr>
        <w:ilvl w:val="1"/>
        <w:numId w:val="11"/>
      </w:numPr>
      <w:tabs>
        <w:tab w:val="clear" w:pos="-174"/>
        <w:tab w:val="num" w:pos="2240"/>
      </w:tabs>
      <w:snapToGrid w:val="0"/>
      <w:spacing w:after="0" w:line="360" w:lineRule="auto"/>
      <w:ind w:left="2222" w:hanging="425"/>
    </w:pPr>
    <w:rPr>
      <w:rFonts w:ascii="Times New Roman" w:eastAsia="標楷體" w:hAnsi="Times New Roman" w:cs="Times New Roman"/>
      <w:kern w:val="2"/>
      <w:sz w:val="28"/>
      <w:szCs w:val="24"/>
      <w:lang w:eastAsia="zh-TW"/>
    </w:rPr>
  </w:style>
  <w:style w:type="paragraph" w:customStyle="1" w:styleId="41">
    <w:name w:val="第三層符號4"/>
    <w:basedOn w:val="a4"/>
    <w:rsid w:val="00C054D7"/>
    <w:pPr>
      <w:widowControl w:val="0"/>
      <w:numPr>
        <w:ilvl w:val="2"/>
        <w:numId w:val="11"/>
      </w:numPr>
      <w:tabs>
        <w:tab w:val="clear" w:pos="306"/>
        <w:tab w:val="num" w:pos="2450"/>
      </w:tabs>
      <w:snapToGrid w:val="0"/>
      <w:spacing w:after="0" w:line="360" w:lineRule="auto"/>
      <w:ind w:left="2461" w:hanging="335"/>
    </w:pPr>
    <w:rPr>
      <w:rFonts w:ascii="Times New Roman" w:eastAsia="標楷體" w:hAnsi="Times New Roman" w:cs="Times New Roman"/>
      <w:kern w:val="2"/>
      <w:sz w:val="28"/>
      <w:szCs w:val="24"/>
      <w:lang w:eastAsia="zh-TW"/>
    </w:rPr>
  </w:style>
  <w:style w:type="table" w:customStyle="1" w:styleId="-11">
    <w:name w:val="淺色格線 - 輔色 11"/>
    <w:basedOn w:val="a6"/>
    <w:uiPriority w:val="62"/>
    <w:rsid w:val="00556D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StyleHeading114ptBlackBefore30ptAfter12pt">
    <w:name w:val="Style Heading 1 + 14 pt Black Before:  30 pt After:  12 pt"/>
    <w:basedOn w:val="11"/>
    <w:rsid w:val="00B01BD1"/>
    <w:pPr>
      <w:spacing w:before="600" w:after="240" w:line="240" w:lineRule="auto"/>
      <w:ind w:left="0"/>
    </w:pPr>
    <w:rPr>
      <w:rFonts w:ascii="Verdana" w:eastAsia="Times New Roman" w:hAnsi="Verdana" w:cs="Times New Roman"/>
      <w:color w:val="333399"/>
      <w:kern w:val="0"/>
      <w:sz w:val="28"/>
      <w:szCs w:val="20"/>
      <w:lang w:eastAsia="en-US"/>
    </w:rPr>
  </w:style>
  <w:style w:type="paragraph" w:customStyle="1" w:styleId="BulletL2">
    <w:name w:val="Bullet L2"/>
    <w:basedOn w:val="a4"/>
    <w:rsid w:val="0037650D"/>
    <w:pPr>
      <w:tabs>
        <w:tab w:val="num" w:pos="1353"/>
      </w:tabs>
      <w:spacing w:after="0" w:line="240" w:lineRule="auto"/>
      <w:ind w:left="1353" w:hanging="480"/>
    </w:pPr>
    <w:rPr>
      <w:rFonts w:ascii="Times New Roman" w:eastAsia="標楷體" w:hAnsi="Times New Roman" w:cs="Times New Roman"/>
      <w:snapToGrid w:val="0"/>
      <w:sz w:val="24"/>
      <w:szCs w:val="20"/>
      <w:lang w:val="en-GB" w:eastAsia="en-AU"/>
    </w:rPr>
  </w:style>
  <w:style w:type="paragraph" w:customStyle="1" w:styleId="NumHeading1">
    <w:name w:val="Num Heading 1"/>
    <w:basedOn w:val="11"/>
    <w:next w:val="a4"/>
    <w:rsid w:val="003E7358"/>
    <w:pPr>
      <w:pageBreakBefore/>
      <w:tabs>
        <w:tab w:val="num" w:pos="794"/>
      </w:tabs>
      <w:spacing w:before="60" w:after="60" w:line="360" w:lineRule="auto"/>
      <w:ind w:left="794" w:hanging="794"/>
    </w:pPr>
    <w:rPr>
      <w:rFonts w:ascii="Arial Black" w:eastAsia="標楷體" w:hAnsi="Arial Black" w:cs="Arial Black"/>
      <w:smallCaps/>
      <w:color w:val="333333"/>
    </w:rPr>
  </w:style>
  <w:style w:type="paragraph" w:customStyle="1" w:styleId="NumHeading2">
    <w:name w:val="Num Heading 2"/>
    <w:basedOn w:val="21"/>
    <w:next w:val="a4"/>
    <w:rsid w:val="003E7358"/>
    <w:pPr>
      <w:tabs>
        <w:tab w:val="num" w:pos="794"/>
      </w:tabs>
      <w:spacing w:after="120" w:line="240" w:lineRule="auto"/>
      <w:ind w:left="794" w:hanging="794"/>
    </w:pPr>
    <w:rPr>
      <w:rFonts w:ascii="Times New Roman" w:eastAsia="標楷體" w:hAnsi="Times New Roman" w:cs="Arial"/>
      <w:color w:val="333333"/>
    </w:rPr>
  </w:style>
  <w:style w:type="paragraph" w:customStyle="1" w:styleId="NumHeading4">
    <w:name w:val="Num Heading 4"/>
    <w:basedOn w:val="42"/>
    <w:next w:val="a4"/>
    <w:rsid w:val="003E7358"/>
    <w:pPr>
      <w:tabs>
        <w:tab w:val="num" w:pos="1247"/>
      </w:tabs>
      <w:spacing w:after="60" w:line="360" w:lineRule="auto"/>
      <w:ind w:left="1247"/>
    </w:pPr>
    <w:rPr>
      <w:rFonts w:ascii="Times New Roman" w:eastAsia="標楷體" w:hAnsi="Times New Roman" w:cs="Arial"/>
      <w:color w:val="333333"/>
      <w:sz w:val="24"/>
      <w:szCs w:val="24"/>
    </w:rPr>
  </w:style>
  <w:style w:type="paragraph" w:customStyle="1" w:styleId="HeadingAppendixOld">
    <w:name w:val="Heading Appendix Old"/>
    <w:basedOn w:val="a4"/>
    <w:next w:val="a4"/>
    <w:rsid w:val="003E7358"/>
    <w:pPr>
      <w:keepNext/>
      <w:pageBreakBefore/>
      <w:tabs>
        <w:tab w:val="num" w:pos="2155"/>
      </w:tabs>
      <w:spacing w:before="60" w:after="60" w:line="360" w:lineRule="auto"/>
      <w:ind w:left="2155"/>
    </w:pPr>
    <w:rPr>
      <w:rFonts w:ascii="Arial Black" w:eastAsia="Arial Black" w:hAnsi="Arial Black" w:cs="Arial Black"/>
      <w:smallCaps/>
      <w:color w:val="333333"/>
      <w:sz w:val="32"/>
      <w:szCs w:val="32"/>
    </w:rPr>
  </w:style>
  <w:style w:type="paragraph" w:customStyle="1" w:styleId="HeadingPart">
    <w:name w:val="Heading Part"/>
    <w:basedOn w:val="a4"/>
    <w:next w:val="a4"/>
    <w:rsid w:val="003E7358"/>
    <w:pPr>
      <w:pageBreakBefore/>
      <w:tabs>
        <w:tab w:val="num" w:pos="1418"/>
      </w:tabs>
      <w:spacing w:before="480" w:after="60" w:line="360" w:lineRule="auto"/>
      <w:ind w:left="1418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</w:rPr>
  </w:style>
  <w:style w:type="paragraph" w:customStyle="1" w:styleId="NumHeading5">
    <w:name w:val="Num Heading 5"/>
    <w:basedOn w:val="5"/>
    <w:next w:val="a4"/>
    <w:rsid w:val="003E7358"/>
    <w:pPr>
      <w:tabs>
        <w:tab w:val="num" w:pos="1474"/>
      </w:tabs>
      <w:spacing w:after="60" w:line="360" w:lineRule="auto"/>
      <w:ind w:left="1474"/>
    </w:pPr>
    <w:rPr>
      <w:rFonts w:ascii="Times New Roman" w:eastAsia="標楷體" w:hAnsi="Times New Roman"/>
      <w:b/>
      <w:color w:val="333333"/>
    </w:rPr>
  </w:style>
  <w:style w:type="paragraph" w:customStyle="1" w:styleId="15">
    <w:name w:val="清單段落1"/>
    <w:basedOn w:val="a4"/>
    <w:uiPriority w:val="34"/>
    <w:qFormat/>
    <w:rsid w:val="003E7358"/>
    <w:pPr>
      <w:spacing w:after="0" w:line="240" w:lineRule="auto"/>
      <w:ind w:leftChars="200" w:left="480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customStyle="1" w:styleId="shorttext">
    <w:name w:val="short_text"/>
    <w:basedOn w:val="a5"/>
    <w:rsid w:val="006C2FB6"/>
  </w:style>
  <w:style w:type="table" w:customStyle="1" w:styleId="1-11">
    <w:name w:val="暗色網底 1 - 輔色 11"/>
    <w:basedOn w:val="a6"/>
    <w:uiPriority w:val="63"/>
    <w:rsid w:val="00FD478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4"/>
    <w:uiPriority w:val="99"/>
    <w:unhideWhenUsed/>
    <w:rsid w:val="00EB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afb">
    <w:name w:val="table of figures"/>
    <w:basedOn w:val="a4"/>
    <w:next w:val="a4"/>
    <w:uiPriority w:val="99"/>
    <w:rsid w:val="00562601"/>
    <w:pPr>
      <w:spacing w:after="0"/>
    </w:pPr>
  </w:style>
  <w:style w:type="character" w:styleId="afc">
    <w:name w:val="footnote reference"/>
    <w:basedOn w:val="a5"/>
    <w:rsid w:val="00562601"/>
    <w:rPr>
      <w:vertAlign w:val="superscript"/>
    </w:rPr>
  </w:style>
  <w:style w:type="paragraph" w:customStyle="1" w:styleId="16">
    <w:name w:val="內文1"/>
    <w:basedOn w:val="a4"/>
    <w:link w:val="17"/>
    <w:qFormat/>
    <w:rsid w:val="0046476A"/>
    <w:pPr>
      <w:widowControl w:val="0"/>
      <w:spacing w:after="0" w:line="500" w:lineRule="exact"/>
      <w:ind w:leftChars="200" w:left="480" w:firstLineChars="200" w:firstLine="560"/>
    </w:pPr>
    <w:rPr>
      <w:rFonts w:ascii="Times New Roman" w:eastAsia="標楷體" w:hAnsi="Times New Roman" w:cs="Times New Roman"/>
      <w:kern w:val="2"/>
      <w:sz w:val="28"/>
      <w:szCs w:val="24"/>
      <w:lang w:eastAsia="zh-TW"/>
    </w:rPr>
  </w:style>
  <w:style w:type="paragraph" w:customStyle="1" w:styleId="-1">
    <w:name w:val="建議書圖表內文-內文1( 無編號）"/>
    <w:unhideWhenUsed/>
    <w:rsid w:val="0046476A"/>
    <w:pPr>
      <w:spacing w:after="0" w:line="360" w:lineRule="auto"/>
    </w:pPr>
    <w:rPr>
      <w:rFonts w:ascii="Times New Roman" w:eastAsia="標楷體" w:hAnsi="Times New Roman" w:cs="新細明體"/>
      <w:kern w:val="2"/>
      <w:sz w:val="24"/>
      <w:szCs w:val="24"/>
      <w:lang w:val="en-US" w:eastAsia="zh-TW"/>
    </w:rPr>
  </w:style>
  <w:style w:type="paragraph" w:customStyle="1" w:styleId="44">
    <w:name w:val="建議書本文 4"/>
    <w:autoRedefine/>
    <w:rsid w:val="0046476A"/>
    <w:pPr>
      <w:spacing w:after="0" w:line="360" w:lineRule="auto"/>
      <w:ind w:left="1440"/>
    </w:pPr>
    <w:rPr>
      <w:rFonts w:ascii="Times New Roman" w:eastAsia="微軟正黑體" w:hAnsi="Times New Roman" w:cs="Times New Roman"/>
      <w:sz w:val="24"/>
      <w:szCs w:val="20"/>
      <w:lang w:val="en-US" w:eastAsia="zh-TW"/>
    </w:rPr>
  </w:style>
  <w:style w:type="paragraph" w:customStyle="1" w:styleId="8">
    <w:name w:val="樣式8"/>
    <w:basedOn w:val="a4"/>
    <w:link w:val="83"/>
    <w:qFormat/>
    <w:rsid w:val="0046476A"/>
    <w:pPr>
      <w:widowControl w:val="0"/>
      <w:numPr>
        <w:ilvl w:val="1"/>
        <w:numId w:val="12"/>
      </w:numPr>
      <w:autoSpaceDE w:val="0"/>
      <w:autoSpaceDN w:val="0"/>
      <w:adjustRightInd w:val="0"/>
      <w:spacing w:after="0" w:line="500" w:lineRule="exact"/>
      <w:ind w:leftChars="408" w:left="408" w:rightChars="-45" w:right="-108"/>
      <w:jc w:val="both"/>
    </w:pPr>
    <w:rPr>
      <w:rFonts w:ascii="標楷體" w:eastAsia="標楷體" w:hAnsi="標楷體"/>
      <w:spacing w:val="24"/>
      <w:sz w:val="28"/>
      <w:szCs w:val="28"/>
      <w:lang w:eastAsia="zh-TW"/>
    </w:rPr>
  </w:style>
  <w:style w:type="paragraph" w:customStyle="1" w:styleId="-">
    <w:name w:val="建議書圖表內文-標題"/>
    <w:basedOn w:val="a4"/>
    <w:qFormat/>
    <w:rsid w:val="0046476A"/>
    <w:pPr>
      <w:widowControl w:val="0"/>
      <w:adjustRightInd w:val="0"/>
      <w:spacing w:after="0" w:line="360" w:lineRule="auto"/>
      <w:jc w:val="center"/>
    </w:pPr>
    <w:rPr>
      <w:rFonts w:ascii="Times New Roman" w:eastAsia="微軟正黑體" w:hAnsi="微軟正黑體"/>
      <w:kern w:val="2"/>
      <w:sz w:val="24"/>
      <w:szCs w:val="20"/>
      <w:lang w:eastAsia="zh-TW"/>
    </w:rPr>
  </w:style>
  <w:style w:type="paragraph" w:customStyle="1" w:styleId="-2">
    <w:name w:val="建議書圖表內文-內文2"/>
    <w:basedOn w:val="a4"/>
    <w:rsid w:val="0046476A"/>
    <w:pPr>
      <w:widowControl w:val="0"/>
      <w:spacing w:after="0" w:line="240" w:lineRule="atLeast"/>
    </w:pPr>
    <w:rPr>
      <w:rFonts w:ascii="標楷體" w:eastAsia="微軟正黑體" w:hAnsi="標楷體" w:cs="新細明體"/>
      <w:kern w:val="2"/>
      <w:sz w:val="24"/>
      <w:szCs w:val="20"/>
      <w:lang w:eastAsia="zh-TW"/>
    </w:rPr>
  </w:style>
  <w:style w:type="character" w:customStyle="1" w:styleId="83">
    <w:name w:val="樣式8 字元"/>
    <w:basedOn w:val="a5"/>
    <w:link w:val="8"/>
    <w:rsid w:val="0046476A"/>
    <w:rPr>
      <w:rFonts w:ascii="標楷體" w:eastAsia="標楷體" w:hAnsi="標楷體"/>
      <w:spacing w:val="24"/>
      <w:sz w:val="28"/>
      <w:szCs w:val="28"/>
      <w:lang w:val="en-US" w:eastAsia="zh-TW"/>
    </w:rPr>
  </w:style>
  <w:style w:type="character" w:customStyle="1" w:styleId="afd">
    <w:name w:val="樣式 標楷體"/>
    <w:rsid w:val="002661F7"/>
    <w:rPr>
      <w:rFonts w:ascii="Times New Roman" w:eastAsia="標楷體" w:hAnsi="Times New Roman"/>
      <w:sz w:val="24"/>
      <w:szCs w:val="24"/>
    </w:rPr>
  </w:style>
  <w:style w:type="paragraph" w:customStyle="1" w:styleId="TrebuchetMS6pt15">
    <w:name w:val="樣式 本文 + Trebuchet MS 自動 套用後:  6 pt 行距:  1.5 倍行高"/>
    <w:basedOn w:val="af3"/>
    <w:rsid w:val="00AD2497"/>
    <w:pPr>
      <w:widowControl w:val="0"/>
      <w:spacing w:line="360" w:lineRule="auto"/>
      <w:ind w:left="0"/>
    </w:pPr>
    <w:rPr>
      <w:rFonts w:ascii="Times New Roman" w:eastAsia="標楷體" w:hAnsi="Times New Roman" w:cs="新細明體"/>
      <w:kern w:val="2"/>
      <w:sz w:val="24"/>
      <w:szCs w:val="20"/>
      <w:lang w:eastAsia="zh-TW"/>
    </w:rPr>
  </w:style>
  <w:style w:type="paragraph" w:customStyle="1" w:styleId="MainBodyText">
    <w:name w:val="Main Body Text"/>
    <w:basedOn w:val="a4"/>
    <w:rsid w:val="00AD2497"/>
    <w:pPr>
      <w:spacing w:after="0" w:line="240" w:lineRule="auto"/>
      <w:ind w:left="360"/>
    </w:pPr>
    <w:rPr>
      <w:rFonts w:ascii="Arial" w:eastAsia="新細明體" w:hAnsi="Arial" w:cs="Times New Roman"/>
      <w:szCs w:val="20"/>
      <w:lang w:eastAsia="en-US"/>
    </w:rPr>
  </w:style>
  <w:style w:type="paragraph" w:customStyle="1" w:styleId="InstructionalText">
    <w:name w:val="Instructional Text"/>
    <w:basedOn w:val="af3"/>
    <w:rsid w:val="00AD2497"/>
    <w:pPr>
      <w:spacing w:after="0" w:line="240" w:lineRule="auto"/>
      <w:ind w:left="360"/>
    </w:pPr>
    <w:rPr>
      <w:rFonts w:ascii="Arial" w:eastAsia="新細明體" w:hAnsi="Arial" w:cs="Times New Roman"/>
      <w:i/>
      <w:color w:val="FF0000"/>
      <w:sz w:val="18"/>
      <w:szCs w:val="18"/>
      <w:lang w:eastAsia="en-US"/>
    </w:rPr>
  </w:style>
  <w:style w:type="paragraph" w:customStyle="1" w:styleId="Bullet1MS">
    <w:name w:val="Bullet 1 MS"/>
    <w:basedOn w:val="BodyMS"/>
    <w:qFormat/>
    <w:rsid w:val="00B9301E"/>
    <w:pPr>
      <w:numPr>
        <w:numId w:val="14"/>
      </w:numPr>
      <w:spacing w:before="0" w:after="100"/>
    </w:pPr>
  </w:style>
  <w:style w:type="paragraph" w:customStyle="1" w:styleId="Bullet2MS">
    <w:name w:val="Bullet 2 MS"/>
    <w:basedOn w:val="Bullet1MS"/>
    <w:qFormat/>
    <w:rsid w:val="00B9301E"/>
    <w:pPr>
      <w:numPr>
        <w:ilvl w:val="1"/>
      </w:numPr>
    </w:pPr>
  </w:style>
  <w:style w:type="paragraph" w:customStyle="1" w:styleId="Bullet3MS">
    <w:name w:val="Bullet 3 MS"/>
    <w:basedOn w:val="BodyMS"/>
    <w:qFormat/>
    <w:rsid w:val="00B9301E"/>
    <w:pPr>
      <w:numPr>
        <w:ilvl w:val="2"/>
        <w:numId w:val="14"/>
      </w:numPr>
      <w:spacing w:before="0" w:after="100"/>
    </w:pPr>
  </w:style>
  <w:style w:type="numbering" w:customStyle="1" w:styleId="MSBullets">
    <w:name w:val="MS Bullets"/>
    <w:uiPriority w:val="99"/>
    <w:rsid w:val="00B9301E"/>
    <w:pPr>
      <w:numPr>
        <w:numId w:val="13"/>
      </w:numPr>
    </w:pPr>
  </w:style>
  <w:style w:type="table" w:customStyle="1" w:styleId="MSTableStyle21">
    <w:name w:val="MS Table Style 21"/>
    <w:basedOn w:val="a9"/>
    <w:uiPriority w:val="99"/>
    <w:rsid w:val="00B9301E"/>
    <w:pPr>
      <w:spacing w:before="0" w:after="0" w:line="240" w:lineRule="auto"/>
    </w:pPr>
    <w:rPr>
      <w:rFonts w:ascii="Segoe" w:eastAsiaTheme="minorEastAsia" w:hAnsi="Segoe" w:cstheme="minorBidi"/>
      <w:sz w:val="16"/>
      <w:szCs w:val="22"/>
      <w:lang w:val="en-US" w:eastAsia="en-US"/>
    </w:rPr>
    <w:tblPr>
      <w:tblInd w:w="1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StylePr w:type="firstRow">
      <w:pPr>
        <w:wordWrap/>
        <w:ind w:leftChars="0" w:left="0" w:rightChars="0" w:right="0"/>
        <w:jc w:val="left"/>
      </w:pPr>
      <w:rPr>
        <w:rFonts w:ascii="Segoe Semibold" w:hAnsi="Segoe Semibold" w:cs="Times New Roman"/>
        <w:b/>
        <w:color w:val="FFFFFF"/>
        <w:sz w:val="16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FFFFFF"/>
          <w:tl2br w:val="nil"/>
          <w:tr2bl w:val="nil"/>
        </w:tcBorders>
        <w:shd w:val="clear" w:color="auto" w:fill="525251"/>
      </w:tcPr>
    </w:tblStylePr>
    <w:tblStylePr w:type="lastRow">
      <w:rPr>
        <w:b/>
        <w:i w:val="0"/>
        <w:color w:val="404040" w:themeColor="text1" w:themeTint="BF"/>
      </w:rPr>
      <w:tblPr/>
      <w:tcPr>
        <w:tcBorders>
          <w:top w:val="double" w:sz="12" w:space="0" w:color="95B3D7" w:themeColor="accent1" w:themeTint="99"/>
          <w:left w:val="nil"/>
          <w:bottom w:val="double" w:sz="12" w:space="0" w:color="95B3D7" w:themeColor="accent1" w:themeTint="9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  <w:color w:val="404040" w:themeColor="text1" w:themeTint="BF"/>
      </w:rPr>
    </w:tblStylePr>
    <w:tblStylePr w:type="lastCol">
      <w:rPr>
        <w:b/>
        <w:i w:val="0"/>
        <w:color w:val="404040" w:themeColor="text1" w:themeTint="BF"/>
      </w:r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 w:themeFill="accent1" w:themeFillTint="33"/>
      </w:tcPr>
    </w:tblStylePr>
    <w:tblStylePr w:type="band1Horz">
      <w:rPr>
        <w:rFonts w:ascii="Segoe" w:hAnsi="Segoe" w:cs="Times New Roman"/>
        <w:sz w:val="16"/>
        <w:szCs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F0F0F0"/>
      </w:tcPr>
    </w:tblStylePr>
    <w:tblStylePr w:type="band2Horz">
      <w:rPr>
        <w:rFonts w:ascii="Segoe" w:hAnsi="Segoe" w:cs="Times New Roman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D4D4D4"/>
      </w:tcPr>
    </w:tblStylePr>
  </w:style>
  <w:style w:type="paragraph" w:customStyle="1" w:styleId="8TEXT">
    <w:name w:val="標題8.TEXT"/>
    <w:basedOn w:val="a4"/>
    <w:rsid w:val="004C7A6B"/>
    <w:pPr>
      <w:widowControl w:val="0"/>
      <w:snapToGrid w:val="0"/>
      <w:spacing w:before="120" w:after="0" w:line="240" w:lineRule="auto"/>
      <w:ind w:left="2552"/>
    </w:pPr>
    <w:rPr>
      <w:rFonts w:ascii="Times New Roman" w:eastAsia="標楷體" w:hAnsi="Times New Roman" w:cs="Times New Roman"/>
      <w:kern w:val="2"/>
      <w:sz w:val="24"/>
      <w:szCs w:val="24"/>
      <w:lang w:eastAsia="zh-TW"/>
    </w:rPr>
  </w:style>
  <w:style w:type="table" w:customStyle="1" w:styleId="410">
    <w:name w:val="格線表格 41"/>
    <w:basedOn w:val="a6"/>
    <w:uiPriority w:val="49"/>
    <w:rsid w:val="00E522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格線表格 4 - 輔色 11"/>
    <w:basedOn w:val="a6"/>
    <w:uiPriority w:val="49"/>
    <w:rsid w:val="00E5227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10">
    <w:name w:val="格線表格 1 淺色1"/>
    <w:basedOn w:val="a6"/>
    <w:uiPriority w:val="46"/>
    <w:rsid w:val="00E453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8">
    <w:name w:val="表格格線 (淺色)1"/>
    <w:basedOn w:val="a6"/>
    <w:uiPriority w:val="40"/>
    <w:rsid w:val="00A203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9">
    <w:name w:val="表格格線1"/>
    <w:basedOn w:val="a6"/>
    <w:next w:val="a9"/>
    <w:rsid w:val="00DA7344"/>
    <w:pPr>
      <w:spacing w:before="40" w:after="40" w:line="252" w:lineRule="auto"/>
    </w:pPr>
    <w:rPr>
      <w:rFonts w:eastAsia="Arial Narrow" w:cs="Arial Narrow"/>
      <w:sz w:val="20"/>
      <w:szCs w:val="20"/>
    </w:rPr>
    <w:tblPr>
      <w:tblStyleRowBandSize w:val="1"/>
      <w:tblStyleColBandSize w:val="1"/>
      <w:tblBorders>
        <w:top w:val="single" w:sz="8" w:space="0" w:color="95B3D7" w:themeColor="accent1" w:themeTint="99"/>
        <w:bottom w:val="single" w:sz="8" w:space="0" w:color="95B3D7" w:themeColor="accent1" w:themeTint="99"/>
        <w:insideH w:val="single" w:sz="8" w:space="0" w:color="95B3D7" w:themeColor="accent1" w:themeTint="99"/>
      </w:tblBorders>
      <w:tblCellMar>
        <w:left w:w="57" w:type="dxa"/>
        <w:right w:w="57" w:type="dxa"/>
      </w:tblCellMar>
    </w:tblPr>
    <w:tblStylePr w:type="firstRow">
      <w:pPr>
        <w:wordWrap/>
        <w:ind w:leftChars="0" w:left="0" w:rightChars="0" w:right="0"/>
        <w:jc w:val="left"/>
      </w:pPr>
      <w:rPr>
        <w:b/>
        <w:color w:val="4F81BD" w:themeColor="accent1"/>
      </w:rPr>
      <w:tblPr/>
      <w:tcPr>
        <w:tcBorders>
          <w:top w:val="single" w:sz="18" w:space="0" w:color="95B3D7" w:themeColor="accent1" w:themeTint="99"/>
          <w:bottom w:val="single" w:sz="18" w:space="0" w:color="95B3D7" w:themeColor="accent1" w:themeTint="99"/>
        </w:tcBorders>
        <w:shd w:val="clear" w:color="auto" w:fill="DBE5F1" w:themeFill="accent1" w:themeFillTint="33"/>
      </w:tcPr>
    </w:tblStylePr>
    <w:tblStylePr w:type="lastRow">
      <w:rPr>
        <w:b/>
        <w:i w:val="0"/>
        <w:color w:val="404040" w:themeColor="text1" w:themeTint="BF"/>
      </w:rPr>
      <w:tblPr/>
      <w:tcPr>
        <w:tcBorders>
          <w:top w:val="double" w:sz="12" w:space="0" w:color="95B3D7" w:themeColor="accent1" w:themeTint="99"/>
          <w:left w:val="nil"/>
          <w:bottom w:val="double" w:sz="12" w:space="0" w:color="95B3D7" w:themeColor="accent1" w:themeTint="9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  <w:color w:val="404040" w:themeColor="text1" w:themeTint="BF"/>
      </w:rPr>
    </w:tblStylePr>
    <w:tblStylePr w:type="lastCol">
      <w:rPr>
        <w:b/>
        <w:i w:val="0"/>
        <w:color w:val="404040" w:themeColor="text1" w:themeTint="BF"/>
      </w:r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 w:themeFill="accent1" w:themeFillTint="33"/>
      </w:tcPr>
    </w:tblStylePr>
    <w:tblStylePr w:type="band1Horz">
      <w:rPr>
        <w:rFonts w:asciiTheme="minorHAnsi" w:hAnsiTheme="minorHAnsi" w:cs="Segoe"/>
        <w:sz w:val="20"/>
        <w:szCs w:val="18"/>
      </w:rPr>
      <w:tblPr/>
      <w:tcPr>
        <w:tcBorders>
          <w:top w:val="single" w:sz="8" w:space="0" w:color="95B3D7" w:themeColor="accent1" w:themeTint="99"/>
          <w:left w:val="nil"/>
          <w:bottom w:val="single" w:sz="8" w:space="0" w:color="95B3D7" w:themeColor="accent1" w:themeTint="99"/>
          <w:right w:val="nil"/>
          <w:insideH w:val="single" w:sz="8" w:space="0" w:color="95B3D7" w:themeColor="accent1" w:themeTint="99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sz="8" w:space="0" w:color="95B3D7" w:themeColor="accent1" w:themeTint="99"/>
          <w:left w:val="nil"/>
          <w:bottom w:val="single" w:sz="8" w:space="0" w:color="95B3D7" w:themeColor="accent1" w:themeTint="99"/>
          <w:right w:val="nil"/>
          <w:insideH w:val="single" w:sz="8" w:space="0" w:color="95B3D7" w:themeColor="accent1" w:themeTint="99"/>
          <w:insideV w:val="nil"/>
          <w:tl2br w:val="nil"/>
          <w:tr2bl w:val="nil"/>
        </w:tcBorders>
        <w:shd w:val="clear" w:color="auto" w:fill="DBE5F1" w:themeFill="accent1" w:themeFillTint="33"/>
      </w:tcPr>
    </w:tblStylePr>
  </w:style>
  <w:style w:type="paragraph" w:customStyle="1" w:styleId="Dot-1">
    <w:name w:val="Dot-1"/>
    <w:autoRedefine/>
    <w:rsid w:val="00DA3DB3"/>
    <w:pPr>
      <w:tabs>
        <w:tab w:val="left" w:pos="1982"/>
      </w:tabs>
      <w:suppressAutoHyphens/>
      <w:autoSpaceDN w:val="0"/>
      <w:snapToGrid w:val="0"/>
      <w:spacing w:after="0" w:line="360" w:lineRule="auto"/>
      <w:ind w:left="989" w:hanging="282"/>
      <w:textAlignment w:val="baseline"/>
    </w:pPr>
    <w:rPr>
      <w:rFonts w:ascii="標楷體" w:eastAsia="標楷體" w:hAnsi="標楷體" w:cs="新細明體"/>
      <w:bCs/>
      <w:kern w:val="3"/>
      <w:sz w:val="32"/>
      <w:szCs w:val="32"/>
      <w:lang w:val="en-US" w:eastAsia="zh-TW"/>
    </w:rPr>
  </w:style>
  <w:style w:type="numbering" w:customStyle="1" w:styleId="WWNum15">
    <w:name w:val="WWNum15"/>
    <w:basedOn w:val="a7"/>
    <w:rsid w:val="00DA3DB3"/>
    <w:pPr>
      <w:numPr>
        <w:numId w:val="15"/>
      </w:numPr>
    </w:pPr>
  </w:style>
  <w:style w:type="table" w:customStyle="1" w:styleId="4-110">
    <w:name w:val="格線表格 4 - 輔色 11"/>
    <w:basedOn w:val="a6"/>
    <w:uiPriority w:val="49"/>
    <w:rsid w:val="001E5C29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lang w:val="en-US" w:eastAsia="zh-TW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rPr>
        <w:b/>
        <w:bCs/>
      </w:rPr>
    </w:tblStylePr>
    <w:tblStylePr w:type="swCell">
      <w:rPr>
        <w:color w:val="000080"/>
      </w:rPr>
    </w:tblStylePr>
  </w:style>
  <w:style w:type="paragraph" w:customStyle="1" w:styleId="6TEXT">
    <w:name w:val="標題6.TEXT"/>
    <w:basedOn w:val="a4"/>
    <w:autoRedefine/>
    <w:rsid w:val="005253CD"/>
    <w:pPr>
      <w:widowControl w:val="0"/>
      <w:snapToGrid w:val="0"/>
      <w:spacing w:before="120" w:after="0" w:line="240" w:lineRule="auto"/>
      <w:ind w:leftChars="309" w:left="742"/>
    </w:pPr>
    <w:rPr>
      <w:rFonts w:ascii="標楷體" w:eastAsia="標楷體" w:hAnsi="標楷體" w:cs="Times New Roman"/>
      <w:kern w:val="2"/>
      <w:sz w:val="24"/>
      <w:szCs w:val="24"/>
      <w:lang w:eastAsia="zh-TW"/>
    </w:rPr>
  </w:style>
  <w:style w:type="paragraph" w:customStyle="1" w:styleId="1text">
    <w:name w:val="項目符號 1 text"/>
    <w:autoRedefine/>
    <w:rsid w:val="008A3DB4"/>
    <w:pPr>
      <w:snapToGrid w:val="0"/>
      <w:spacing w:before="120" w:after="0" w:line="240" w:lineRule="auto"/>
      <w:ind w:leftChars="-65" w:left="-143" w:rightChars="100" w:right="220" w:firstLine="667"/>
      <w:jc w:val="center"/>
    </w:pPr>
    <w:rPr>
      <w:rFonts w:ascii="微軟正黑體" w:eastAsia="微軟正黑體" w:hAnsi="微軟正黑體" w:cs="Times New Roman"/>
      <w:noProof/>
      <w:sz w:val="24"/>
      <w:szCs w:val="20"/>
      <w:lang w:val="en-US" w:eastAsia="zh-TW"/>
    </w:rPr>
  </w:style>
  <w:style w:type="table" w:customStyle="1" w:styleId="120">
    <w:name w:val="格線表格 1 淺色2"/>
    <w:basedOn w:val="a6"/>
    <w:uiPriority w:val="46"/>
    <w:rsid w:val="00CA40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0">
    <w:name w:val="表格項目2"/>
    <w:basedOn w:val="a4"/>
    <w:rsid w:val="00CA4031"/>
    <w:pPr>
      <w:widowControl w:val="0"/>
      <w:numPr>
        <w:numId w:val="16"/>
      </w:numPr>
      <w:tabs>
        <w:tab w:val="left" w:pos="284"/>
      </w:tabs>
      <w:snapToGrid w:val="0"/>
      <w:spacing w:before="40" w:after="0" w:line="240" w:lineRule="auto"/>
    </w:pPr>
    <w:rPr>
      <w:rFonts w:ascii="Arial" w:eastAsia="標楷體" w:hAnsi="Arial" w:cs="Times New Roman"/>
      <w:kern w:val="2"/>
      <w:sz w:val="24"/>
      <w:szCs w:val="24"/>
      <w:lang w:eastAsia="zh-TW"/>
    </w:rPr>
  </w:style>
  <w:style w:type="paragraph" w:customStyle="1" w:styleId="1a">
    <w:name w:val="表格文字(項目1)"/>
    <w:basedOn w:val="a4"/>
    <w:rsid w:val="0089010A"/>
    <w:pPr>
      <w:spacing w:after="0" w:line="400" w:lineRule="exact"/>
      <w:ind w:left="480" w:hanging="480"/>
      <w:jc w:val="both"/>
    </w:pPr>
    <w:rPr>
      <w:rFonts w:ascii="Times New Roman" w:eastAsia="新細明體" w:hAnsi="Times New Roman" w:cs="Times New Roman"/>
      <w:sz w:val="28"/>
      <w:szCs w:val="28"/>
      <w:lang w:eastAsia="x-none"/>
    </w:rPr>
  </w:style>
  <w:style w:type="paragraph" w:customStyle="1" w:styleId="afe">
    <w:name w:val="內文 (表格)"/>
    <w:basedOn w:val="aff"/>
    <w:link w:val="aff0"/>
    <w:qFormat/>
    <w:rsid w:val="00287FBF"/>
    <w:pPr>
      <w:snapToGrid w:val="0"/>
      <w:spacing w:after="0" w:line="360" w:lineRule="exact"/>
      <w:jc w:val="center"/>
    </w:pPr>
    <w:rPr>
      <w:rFonts w:ascii="Times New Roman" w:eastAsia="標楷體" w:hAnsi="Times New Roman" w:cs="Times New Roman"/>
      <w:sz w:val="28"/>
      <w:szCs w:val="24"/>
      <w:lang w:val="x-none" w:eastAsia="x-none"/>
    </w:rPr>
  </w:style>
  <w:style w:type="character" w:customStyle="1" w:styleId="aff0">
    <w:name w:val="內文 (表格) 字元"/>
    <w:link w:val="afe"/>
    <w:rsid w:val="00287FBF"/>
    <w:rPr>
      <w:rFonts w:ascii="Times New Roman" w:eastAsia="標楷體" w:hAnsi="Times New Roman" w:cs="Times New Roman"/>
      <w:sz w:val="28"/>
      <w:szCs w:val="24"/>
      <w:lang w:val="x-none" w:eastAsia="x-none"/>
    </w:rPr>
  </w:style>
  <w:style w:type="numbering" w:customStyle="1" w:styleId="a0">
    <w:name w:val="表格符號"/>
    <w:rsid w:val="00287FBF"/>
    <w:pPr>
      <w:numPr>
        <w:numId w:val="19"/>
      </w:numPr>
    </w:pPr>
  </w:style>
  <w:style w:type="character" w:customStyle="1" w:styleId="13">
    <w:name w:val="標號 字元1"/>
    <w:aliases w:val="圖標號 字元,圖表標號 字元1,Caption Char1 字元,Caption Char Char 字元,Caption Char 字元,圖表標號 字元 字元 字元,圖表標號 字元 字元1,標號 字元 字元,標號 字元1 字元 字元, 字元 字元 字元 字元 字元,IE_表標題 字元,s標號 字元,図表番号 Char 字元 字元 字元,図表番号 Char 字元 字元1,字元 字元 字元 字元 字元"/>
    <w:link w:val="a8"/>
    <w:rsid w:val="00287FBF"/>
    <w:rPr>
      <w:rFonts w:eastAsiaTheme="minorEastAsia" w:cstheme="minorHAnsi"/>
      <w:color w:val="4F81BD" w:themeColor="accent1"/>
      <w:sz w:val="18"/>
      <w:szCs w:val="18"/>
      <w:lang w:val="en-US" w:eastAsia="ja-JP"/>
    </w:rPr>
  </w:style>
  <w:style w:type="paragraph" w:styleId="26">
    <w:name w:val="Body Text 2"/>
    <w:basedOn w:val="a4"/>
    <w:link w:val="27"/>
    <w:uiPriority w:val="99"/>
    <w:unhideWhenUsed/>
    <w:rsid w:val="00287FBF"/>
    <w:pPr>
      <w:snapToGrid w:val="0"/>
      <w:spacing w:afterLines="100" w:after="120" w:line="480" w:lineRule="auto"/>
      <w:ind w:left="907" w:firstLineChars="200" w:firstLine="200"/>
      <w:jc w:val="both"/>
    </w:pPr>
    <w:rPr>
      <w:rFonts w:ascii="Times New Roman" w:eastAsia="標楷體" w:hAnsi="Times New Roman" w:cs="Times New Roman"/>
      <w:sz w:val="28"/>
      <w:lang w:val="x-none" w:eastAsia="x-none"/>
    </w:rPr>
  </w:style>
  <w:style w:type="character" w:customStyle="1" w:styleId="27">
    <w:name w:val="本文 2 字元"/>
    <w:basedOn w:val="a5"/>
    <w:link w:val="26"/>
    <w:uiPriority w:val="99"/>
    <w:rsid w:val="00287FBF"/>
    <w:rPr>
      <w:rFonts w:ascii="Times New Roman" w:eastAsia="標楷體" w:hAnsi="Times New Roman" w:cs="Times New Roman"/>
      <w:sz w:val="28"/>
      <w:lang w:val="x-none" w:eastAsia="x-none"/>
    </w:rPr>
  </w:style>
  <w:style w:type="paragraph" w:customStyle="1" w:styleId="PEI">
    <w:name w:val="PEI_表格文字(置左)"/>
    <w:basedOn w:val="a4"/>
    <w:qFormat/>
    <w:rsid w:val="00287FBF"/>
    <w:pPr>
      <w:widowControl w:val="0"/>
      <w:adjustRightInd w:val="0"/>
      <w:snapToGrid w:val="0"/>
      <w:spacing w:after="0" w:line="240" w:lineRule="auto"/>
      <w:jc w:val="both"/>
    </w:pPr>
    <w:rPr>
      <w:rFonts w:ascii="Times New Roman" w:eastAsia="標楷體" w:hAnsi="Times New Roman" w:cs="Times New Roman"/>
      <w:kern w:val="2"/>
      <w:sz w:val="28"/>
      <w:lang w:eastAsia="zh-TW"/>
    </w:rPr>
  </w:style>
  <w:style w:type="paragraph" w:styleId="4">
    <w:name w:val="List Number 4"/>
    <w:basedOn w:val="a4"/>
    <w:uiPriority w:val="99"/>
    <w:rsid w:val="00287FBF"/>
    <w:pPr>
      <w:numPr>
        <w:numId w:val="20"/>
      </w:numPr>
      <w:adjustRightInd w:val="0"/>
      <w:snapToGrid w:val="0"/>
      <w:spacing w:after="0" w:line="240" w:lineRule="auto"/>
      <w:contextualSpacing/>
    </w:pPr>
    <w:rPr>
      <w:rFonts w:ascii="Times New Roman" w:eastAsia="標楷體" w:hAnsi="Times New Roman" w:cs="Times New Roman"/>
      <w:sz w:val="28"/>
      <w:lang w:eastAsia="zh-TW"/>
    </w:rPr>
  </w:style>
  <w:style w:type="paragraph" w:styleId="aff">
    <w:name w:val="Plain Text"/>
    <w:basedOn w:val="a4"/>
    <w:link w:val="aff1"/>
    <w:semiHidden/>
    <w:unhideWhenUsed/>
    <w:rsid w:val="00287FBF"/>
    <w:rPr>
      <w:rFonts w:ascii="細明體" w:eastAsia="細明體" w:hAnsi="Courier New" w:cs="Courier New"/>
    </w:rPr>
  </w:style>
  <w:style w:type="character" w:customStyle="1" w:styleId="aff1">
    <w:name w:val="純文字 字元"/>
    <w:basedOn w:val="a5"/>
    <w:link w:val="aff"/>
    <w:semiHidden/>
    <w:rsid w:val="00287FBF"/>
    <w:rPr>
      <w:rFonts w:ascii="細明體" w:eastAsia="細明體" w:hAnsi="Courier New" w:cs="Courier New"/>
      <w:lang w:val="en-US" w:eastAsia="ja-JP"/>
    </w:rPr>
  </w:style>
  <w:style w:type="paragraph" w:customStyle="1" w:styleId="1">
    <w:name w:val="（1）述文"/>
    <w:basedOn w:val="a4"/>
    <w:rsid w:val="00C026E4"/>
    <w:pPr>
      <w:widowControl w:val="0"/>
      <w:numPr>
        <w:ilvl w:val="5"/>
        <w:numId w:val="21"/>
      </w:numPr>
      <w:snapToGrid w:val="0"/>
      <w:spacing w:before="120" w:after="0" w:line="360" w:lineRule="atLeast"/>
      <w:ind w:leftChars="800" w:left="800"/>
      <w:jc w:val="both"/>
    </w:pPr>
    <w:rPr>
      <w:rFonts w:ascii="Times New Roman" w:eastAsia="標楷體" w:hAnsi="Times New Roman" w:cs="Courier New"/>
      <w:spacing w:val="10"/>
      <w:sz w:val="28"/>
      <w:szCs w:val="24"/>
      <w:lang w:eastAsia="zh-TW"/>
    </w:rPr>
  </w:style>
  <w:style w:type="paragraph" w:customStyle="1" w:styleId="a2">
    <w:name w:val="表格文字置中"/>
    <w:next w:val="a4"/>
    <w:qFormat/>
    <w:rsid w:val="00C026E4"/>
    <w:pPr>
      <w:widowControl w:val="0"/>
      <w:numPr>
        <w:ilvl w:val="3"/>
        <w:numId w:val="21"/>
      </w:numPr>
      <w:spacing w:after="0" w:line="440" w:lineRule="exact"/>
      <w:jc w:val="center"/>
    </w:pPr>
    <w:rPr>
      <w:rFonts w:ascii="Times New Roman" w:eastAsia="標楷體" w:hAnsi="Times New Roman" w:cs="Times New Roman"/>
      <w:color w:val="000000"/>
      <w:sz w:val="28"/>
      <w:szCs w:val="28"/>
      <w:lang w:val="en-US" w:eastAsia="zh-TW"/>
    </w:rPr>
  </w:style>
  <w:style w:type="paragraph" w:customStyle="1" w:styleId="10">
    <w:name w:val="10"/>
    <w:basedOn w:val="a4"/>
    <w:rsid w:val="00C026E4"/>
    <w:pPr>
      <w:numPr>
        <w:ilvl w:val="4"/>
        <w:numId w:val="21"/>
      </w:numPr>
      <w:spacing w:before="100" w:beforeAutospacing="1" w:after="100" w:afterAutospacing="1" w:line="240" w:lineRule="auto"/>
    </w:pPr>
    <w:rPr>
      <w:rFonts w:ascii="新細明體" w:eastAsia="新細明體" w:hAnsi="Times New Roman" w:cs="Times New Roman"/>
      <w:sz w:val="24"/>
      <w:szCs w:val="24"/>
      <w:lang w:eastAsia="zh-TW"/>
    </w:rPr>
  </w:style>
  <w:style w:type="paragraph" w:customStyle="1" w:styleId="a3">
    <w:name w:val="(一) 內文"/>
    <w:basedOn w:val="a4"/>
    <w:next w:val="a4"/>
    <w:link w:val="aff2"/>
    <w:qFormat/>
    <w:rsid w:val="00C026E4"/>
    <w:pPr>
      <w:widowControl w:val="0"/>
      <w:numPr>
        <w:ilvl w:val="6"/>
        <w:numId w:val="21"/>
      </w:numPr>
      <w:spacing w:beforeLines="25" w:before="25" w:afterLines="50" w:after="50" w:line="480" w:lineRule="exact"/>
      <w:ind w:firstLineChars="200" w:firstLine="200"/>
      <w:jc w:val="both"/>
      <w:textAlignment w:val="center"/>
    </w:pPr>
    <w:rPr>
      <w:rFonts w:ascii="Times New Roman" w:eastAsia="標楷體" w:hAnsi="Times New Roman" w:cs="Times New Roman"/>
      <w:kern w:val="2"/>
      <w:sz w:val="28"/>
      <w:szCs w:val="24"/>
      <w:lang w:val="x-none" w:eastAsia="x-none"/>
    </w:rPr>
  </w:style>
  <w:style w:type="paragraph" w:customStyle="1" w:styleId="a1">
    <w:name w:val="第一節 標題"/>
    <w:basedOn w:val="a4"/>
    <w:next w:val="a4"/>
    <w:qFormat/>
    <w:rsid w:val="00C026E4"/>
    <w:pPr>
      <w:widowControl w:val="0"/>
      <w:numPr>
        <w:numId w:val="21"/>
      </w:numPr>
      <w:tabs>
        <w:tab w:val="left" w:pos="1260"/>
      </w:tabs>
      <w:spacing w:beforeLines="50" w:before="190" w:afterLines="25" w:after="95" w:line="480" w:lineRule="exact"/>
      <w:jc w:val="both"/>
      <w:textAlignment w:val="center"/>
      <w:outlineLvl w:val="1"/>
    </w:pPr>
    <w:rPr>
      <w:rFonts w:ascii="Times New Roman" w:eastAsia="標楷體" w:hAnsi="Times New Roman" w:cs="Times New Roman"/>
      <w:sz w:val="32"/>
      <w:szCs w:val="20"/>
      <w:lang w:val="x-none" w:eastAsia="x-none"/>
    </w:rPr>
  </w:style>
  <w:style w:type="character" w:customStyle="1" w:styleId="aff2">
    <w:name w:val="(一) 內文 字元"/>
    <w:link w:val="a3"/>
    <w:rsid w:val="00C026E4"/>
    <w:rPr>
      <w:rFonts w:ascii="Times New Roman" w:eastAsia="標楷體" w:hAnsi="Times New Roman" w:cs="Times New Roman"/>
      <w:kern w:val="2"/>
      <w:sz w:val="28"/>
      <w:szCs w:val="24"/>
      <w:lang w:val="x-none" w:eastAsia="x-none"/>
    </w:rPr>
  </w:style>
  <w:style w:type="paragraph" w:customStyle="1" w:styleId="aff3">
    <w:name w:val="內文 + (中文) 標楷體"/>
    <w:basedOn w:val="a4"/>
    <w:rsid w:val="0042718E"/>
    <w:pPr>
      <w:widowControl w:val="0"/>
      <w:spacing w:after="0" w:line="240" w:lineRule="auto"/>
    </w:pPr>
    <w:rPr>
      <w:rFonts w:ascii="Times New Roman" w:eastAsia="標楷體" w:hAnsi="Times New Roman" w:cs="Times New Roman"/>
      <w:kern w:val="2"/>
      <w:sz w:val="24"/>
      <w:szCs w:val="20"/>
      <w:lang w:eastAsia="zh-TW"/>
    </w:rPr>
  </w:style>
  <w:style w:type="character" w:customStyle="1" w:styleId="12">
    <w:name w:val="標題 1 字元"/>
    <w:basedOn w:val="a5"/>
    <w:link w:val="11"/>
    <w:uiPriority w:val="9"/>
    <w:rsid w:val="0025060F"/>
    <w:rPr>
      <w:rFonts w:eastAsia="Calibri" w:cs="Calibri"/>
      <w:b/>
      <w:bCs/>
      <w:color w:val="4F81BD" w:themeColor="accent1"/>
      <w:kern w:val="32"/>
      <w:sz w:val="32"/>
      <w:szCs w:val="32"/>
      <w:lang w:val="en-US" w:eastAsia="ja-JP"/>
    </w:rPr>
  </w:style>
  <w:style w:type="character" w:customStyle="1" w:styleId="22">
    <w:name w:val="標題 2 字元"/>
    <w:basedOn w:val="a5"/>
    <w:link w:val="21"/>
    <w:uiPriority w:val="9"/>
    <w:rsid w:val="0025060F"/>
    <w:rPr>
      <w:rFonts w:eastAsia="Calibri" w:cs="Calibri"/>
      <w:b/>
      <w:bCs/>
      <w:color w:val="4F81BD" w:themeColor="accent1"/>
      <w:sz w:val="28"/>
      <w:szCs w:val="28"/>
      <w:lang w:val="en-US" w:eastAsia="ja-JP"/>
    </w:rPr>
  </w:style>
  <w:style w:type="character" w:customStyle="1" w:styleId="31">
    <w:name w:val="標題 3 字元"/>
    <w:basedOn w:val="a5"/>
    <w:link w:val="30"/>
    <w:uiPriority w:val="9"/>
    <w:rsid w:val="0025060F"/>
    <w:rPr>
      <w:rFonts w:eastAsia="Calibri" w:cs="Calibri"/>
      <w:b/>
      <w:color w:val="4F81BD" w:themeColor="accent1"/>
      <w:sz w:val="24"/>
      <w:szCs w:val="24"/>
      <w:lang w:val="en-US" w:eastAsia="ja-JP"/>
    </w:rPr>
  </w:style>
  <w:style w:type="character" w:customStyle="1" w:styleId="17">
    <w:name w:val="內文1 字元"/>
    <w:link w:val="16"/>
    <w:rsid w:val="00E13955"/>
    <w:rPr>
      <w:rFonts w:ascii="Times New Roman" w:eastAsia="標楷體" w:hAnsi="Times New Roman" w:cs="Times New Roman"/>
      <w:kern w:val="2"/>
      <w:sz w:val="28"/>
      <w:szCs w:val="24"/>
      <w:lang w:val="en-US" w:eastAsia="zh-TW"/>
    </w:rPr>
  </w:style>
  <w:style w:type="table" w:customStyle="1" w:styleId="28">
    <w:name w:val="表格格線2"/>
    <w:basedOn w:val="a6"/>
    <w:next w:val="a9"/>
    <w:uiPriority w:val="39"/>
    <w:rsid w:val="00E933EE"/>
    <w:pPr>
      <w:spacing w:after="0" w:line="240" w:lineRule="auto"/>
    </w:pPr>
    <w:rPr>
      <w:rFonts w:eastAsia="新細明體" w:cs="Times New Roman"/>
      <w:kern w:val="2"/>
      <w:sz w:val="24"/>
      <w:lang w:val="en-US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new">
    <w:name w:val="標題1new"/>
    <w:basedOn w:val="11"/>
    <w:link w:val="1new0"/>
    <w:qFormat/>
    <w:rsid w:val="00E933EE"/>
    <w:pPr>
      <w:widowControl w:val="0"/>
      <w:tabs>
        <w:tab w:val="num" w:pos="425"/>
      </w:tabs>
      <w:adjustRightInd w:val="0"/>
      <w:snapToGrid w:val="0"/>
      <w:spacing w:before="180" w:after="180" w:line="240" w:lineRule="auto"/>
      <w:ind w:left="425" w:hanging="425"/>
    </w:pPr>
    <w:rPr>
      <w:rFonts w:ascii="Arial" w:eastAsia="標楷體" w:hAnsi="Arial" w:cs="Times New Roman"/>
      <w:bCs w:val="0"/>
      <w:color w:val="auto"/>
      <w:kern w:val="52"/>
      <w:lang w:eastAsia="zh-TW"/>
    </w:rPr>
  </w:style>
  <w:style w:type="character" w:customStyle="1" w:styleId="1new0">
    <w:name w:val="標題1new 字元"/>
    <w:link w:val="1new"/>
    <w:rsid w:val="00E933EE"/>
    <w:rPr>
      <w:rFonts w:ascii="Arial" w:eastAsia="標楷體" w:hAnsi="Arial" w:cs="Times New Roman"/>
      <w:b/>
      <w:kern w:val="52"/>
      <w:sz w:val="32"/>
      <w:szCs w:val="32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3617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4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48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4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570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0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9064">
                                      <w:marLeft w:val="75"/>
                                      <w:marRight w:val="75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77490">
                                          <w:marLeft w:val="150"/>
                                          <w:marRight w:val="30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8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2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175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4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5035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223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8785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717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6518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033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3348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406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7973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5417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131">
              <w:marLeft w:val="0"/>
              <w:marRight w:val="0"/>
              <w:marTop w:val="0"/>
              <w:marBottom w:val="300"/>
              <w:divBdr>
                <w:top w:val="single" w:sz="6" w:space="2" w:color="C0C0C0"/>
                <w:left w:val="single" w:sz="6" w:space="8" w:color="C0C0C0"/>
                <w:bottom w:val="single" w:sz="6" w:space="2" w:color="C0C0C0"/>
                <w:right w:val="single" w:sz="6" w:space="8" w:color="C0C0C0"/>
              </w:divBdr>
              <w:divsChild>
                <w:div w:id="15561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3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124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8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21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8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5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81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00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9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27679">
                                      <w:marLeft w:val="75"/>
                                      <w:marRight w:val="75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5348">
                                          <w:marLeft w:val="150"/>
                                          <w:marRight w:val="30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5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3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58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5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91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1363">
                              <w:blockQuote w:val="1"/>
                              <w:marLeft w:val="72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2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1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4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96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7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3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71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52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36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23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34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1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13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76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54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7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4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67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33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8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48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92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54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87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4286">
          <w:marLeft w:val="61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3641">
          <w:marLeft w:val="61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9885">
          <w:marLeft w:val="61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017">
          <w:marLeft w:val="61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3142">
          <w:marLeft w:val="61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4483">
          <w:marLeft w:val="61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6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1502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74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0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26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71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2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8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58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484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014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37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72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45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896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520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825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3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1986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8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80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92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6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610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886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8354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9894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9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137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0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9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8095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88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752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869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252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86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158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3654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34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310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9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82985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83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373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9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4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9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4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7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5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40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94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101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07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117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96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3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2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04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26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104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47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40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055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72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19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83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9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0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7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3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40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6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32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0309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2717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1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177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748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27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077">
              <w:marLeft w:val="51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7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8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5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7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5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7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6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82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506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16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9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52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6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6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3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1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89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0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9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1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7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3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56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0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09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5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1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1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7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40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2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92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74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7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46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5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14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6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83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193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40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7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76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1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50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0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09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2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72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51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2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60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11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9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27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10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78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72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52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8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4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0758">
      <w:bodyDiv w:val="1"/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115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8749">
                  <w:marLeft w:val="-24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4398">
                      <w:marLeft w:val="24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78223">
                          <w:marLeft w:val="0"/>
                          <w:marRight w:val="-24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8044">
                              <w:marLeft w:val="0"/>
                              <w:marRight w:val="24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95959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0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9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1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4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23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3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8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10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82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8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25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70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57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4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3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38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4807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64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1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9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44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526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25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4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64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0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25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62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68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81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7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90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47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05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55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0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45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1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26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4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6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08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cid:ii_lik1o7l40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aral\AppData\Roaming\Microsoft\Templates\documentBas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TaxCatchAll xmlns="4d07d37a-545e-4088-a5fb-797eb2343ca8" xsi:nil="true"/>
    <lcf76f155ced4ddcb4097134ff3c332f xmlns="7524511f-195e-423a-936f-86e2907dd264">
      <Terms xmlns="http://schemas.microsoft.com/office/infopath/2007/PartnerControls"/>
    </lcf76f155ced4ddcb4097134ff3c332f>
    <MediaLengthInSeconds xmlns="7524511f-195e-423a-936f-86e2907dd2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E01BDD06C7121F43A70BC16344287294" ma:contentTypeVersion="13" ma:contentTypeDescription="建立新的文件。" ma:contentTypeScope="" ma:versionID="d7fdf9163c5864b06de67a7128d2a7c0">
  <xsd:schema xmlns:xsd="http://www.w3.org/2001/XMLSchema" xmlns:xs="http://www.w3.org/2001/XMLSchema" xmlns:p="http://schemas.microsoft.com/office/2006/metadata/properties" xmlns:ns2="7524511f-195e-423a-936f-86e2907dd264" xmlns:ns3="4d07d37a-545e-4088-a5fb-797eb2343ca8" targetNamespace="http://schemas.microsoft.com/office/2006/metadata/properties" ma:root="true" ma:fieldsID="32eef443591a8b2f2f7a6874d8315318" ns2:_="" ns3:_="">
    <xsd:import namespace="7524511f-195e-423a-936f-86e2907dd264"/>
    <xsd:import namespace="4d07d37a-545e-4088-a5fb-797eb2343c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24511f-195e-423a-936f-86e2907dd2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影像標籤" ma:readOnly="false" ma:fieldId="{5cf76f15-5ced-4ddc-b409-7134ff3c332f}" ma:taxonomyMulti="true" ma:sspId="e3bf8276-0dd5-447a-a23c-a089cbd88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d37a-545e-4088-a5fb-797eb2343ca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4ad25-947d-4df7-b724-c28ee7957566}" ma:internalName="TaxCatchAll" ma:showField="CatchAllData" ma:web="4d07d37a-545e-4088-a5fb-797eb2343c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D2A8E-5E95-45AC-A0C9-23B3CD4D5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666323-934C-4646-94EF-F3AC84FB2D85}">
  <ds:schemaRefs>
    <ds:schemaRef ds:uri="http://schemas.microsoft.com/office/2006/metadata/properties"/>
    <ds:schemaRef ds:uri="4d07d37a-545e-4088-a5fb-797eb2343ca8"/>
    <ds:schemaRef ds:uri="7524511f-195e-423a-936f-86e2907dd264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1E7E15-DEAA-46F4-9493-17FEB96F7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24511f-195e-423a-936f-86e2907dd264"/>
    <ds:schemaRef ds:uri="4d07d37a-545e-4088-a5fb-797eb2343c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D553AC-6BD8-4112-A74C-ED6148FF8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documentBase2.dotx</Template>
  <TotalTime>211</TotalTime>
  <Pages>8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工作說明書</vt:lpstr>
    </vt:vector>
  </TitlesOfParts>
  <Manager/>
  <Company>Microsoft Corporation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工作說明書</dc:title>
  <dc:subject/>
  <dc:creator>鄭意平</dc:creator>
  <cp:lastModifiedBy>杜建明</cp:lastModifiedBy>
  <cp:revision>80</cp:revision>
  <cp:lastPrinted>2012-02-13T08:26:00Z</cp:lastPrinted>
  <dcterms:created xsi:type="dcterms:W3CDTF">2020-05-14T08:16:00Z</dcterms:created>
  <dcterms:modified xsi:type="dcterms:W3CDTF">2023-06-06T09:07:00Z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dential">
    <vt:lpwstr>0</vt:lpwstr>
  </property>
  <property fmtid="{D5CDD505-2E9C-101B-9397-08002B2CF9AE}" pid="3" name="Customer">
    <vt:lpwstr>國泰世華銀行</vt:lpwstr>
  </property>
  <property fmtid="{D5CDD505-2E9C-101B-9397-08002B2CF9AE}" pid="4" name="Version">
    <vt:lpwstr>1.0</vt:lpwstr>
  </property>
  <property fmtid="{D5CDD505-2E9C-101B-9397-08002B2CF9AE}" pid="5" name="AuthorEmail">
    <vt:lpwstr>dliang@microsoft.com</vt:lpwstr>
  </property>
  <property fmtid="{D5CDD505-2E9C-101B-9397-08002B2CF9AE}" pid="6" name="AuthorPosition">
    <vt:lpwstr>資深顧問</vt:lpwstr>
  </property>
  <property fmtid="{D5CDD505-2E9C-101B-9397-08002B2CF9AE}" pid="7" name="DocType">
    <vt:lpwstr> </vt:lpwstr>
  </property>
  <property fmtid="{D5CDD505-2E9C-101B-9397-08002B2CF9AE}" pid="8" name="DocCategory">
    <vt:lpwstr> </vt:lpwstr>
  </property>
  <property fmtid="{D5CDD505-2E9C-101B-9397-08002B2CF9AE}" pid="9" name="Status">
    <vt:lpwstr>草稿</vt:lpwstr>
  </property>
  <property fmtid="{D5CDD505-2E9C-101B-9397-08002B2CF9AE}" pid="10" name="ContentTypeId">
    <vt:lpwstr>0x010100E01BDD06C7121F43A70BC16344287294</vt:lpwstr>
  </property>
  <property fmtid="{D5CDD505-2E9C-101B-9397-08002B2CF9AE}" pid="11" name="Author0">
    <vt:lpwstr/>
  </property>
  <property fmtid="{D5CDD505-2E9C-101B-9397-08002B2CF9AE}" pid="12" name="Document Status">
    <vt:lpwstr>正式版</vt:lpwstr>
  </property>
  <property fmtid="{D5CDD505-2E9C-101B-9397-08002B2CF9AE}" pid="13" name="Deliverable Type">
    <vt:lpwstr>Proposal</vt:lpwstr>
  </property>
  <property fmtid="{D5CDD505-2E9C-101B-9397-08002B2CF9AE}" pid="14" name="Order">
    <vt:r8>7500</vt:r8>
  </property>
  <property fmtid="{D5CDD505-2E9C-101B-9397-08002B2CF9AE}" pid="15" name="Description0">
    <vt:lpwstr>Proposals often share common content elements with Statements of Work (SOW) or Work Order Services Descriptions regarding business and solution objectives, solution scope and approach. The key differe... [More Info]</vt:lpwstr>
  </property>
  <property fmtid="{D5CDD505-2E9C-101B-9397-08002B2CF9AE}" pid="16" name="TemplateId">
    <vt:lpwstr>87</vt:lpwstr>
  </property>
  <property fmtid="{D5CDD505-2E9C-101B-9397-08002B2CF9AE}" pid="17" name="Downloads">
    <vt:lpwstr>2218</vt:lpwstr>
  </property>
  <property fmtid="{D5CDD505-2E9C-101B-9397-08002B2CF9AE}" pid="18" name="TemplateName">
    <vt:lpwstr>SDM - Template - Proposal</vt:lpwstr>
  </property>
  <property fmtid="{D5CDD505-2E9C-101B-9397-08002B2CF9AE}" pid="19" name="FileDirRef">
    <vt:lpwstr>sites/PWA/default/DocLib1/3.需求確認階段</vt:lpwstr>
  </property>
  <property fmtid="{D5CDD505-2E9C-101B-9397-08002B2CF9AE}" pid="20" name="FileLeafRef">
    <vt:lpwstr>需求分析報告書(範例).docx</vt:lpwstr>
  </property>
  <property fmtid="{D5CDD505-2E9C-101B-9397-08002B2CF9AE}" pid="21" name="FSObjType">
    <vt:lpwstr>0</vt:lpwstr>
  </property>
  <property fmtid="{D5CDD505-2E9C-101B-9397-08002B2CF9AE}" pid="22" name="xd_ProgID">
    <vt:lpwstr/>
  </property>
  <property fmtid="{D5CDD505-2E9C-101B-9397-08002B2CF9AE}" pid="23" name="_SourceUrl">
    <vt:lpwstr/>
  </property>
  <property fmtid="{D5CDD505-2E9C-101B-9397-08002B2CF9AE}" pid="24" name="_SharedFileIndex">
    <vt:lpwstr/>
  </property>
  <property fmtid="{D5CDD505-2E9C-101B-9397-08002B2CF9AE}" pid="25" name="ComplianceAssetId">
    <vt:lpwstr/>
  </property>
  <property fmtid="{D5CDD505-2E9C-101B-9397-08002B2CF9AE}" pid="26" name="TemplateUrl">
    <vt:lpwstr/>
  </property>
  <property fmtid="{D5CDD505-2E9C-101B-9397-08002B2CF9AE}" pid="27" name="_ExtendedDescription">
    <vt:lpwstr/>
  </property>
  <property fmtid="{D5CDD505-2E9C-101B-9397-08002B2CF9AE}" pid="28" name="TriggerFlowInfo">
    <vt:lpwstr/>
  </property>
  <property fmtid="{D5CDD505-2E9C-101B-9397-08002B2CF9AE}" pid="29" name="xd_Signature">
    <vt:lpwstr/>
  </property>
</Properties>
</file>